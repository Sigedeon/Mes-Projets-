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5FF" w:rsidRPr="009E2C55" w:rsidRDefault="009E2C55" w:rsidP="009E2C55">
      <w:pPr>
        <w:jc w:val="center"/>
        <w:rPr>
          <w:b/>
          <w:sz w:val="32"/>
          <w:szCs w:val="32"/>
        </w:rPr>
      </w:pPr>
      <w:r w:rsidRPr="009E2C55">
        <w:rPr>
          <w:b/>
          <w:sz w:val="32"/>
          <w:szCs w:val="32"/>
        </w:rPr>
        <w:t>REPUBLIQUE DEMOCRATIQUE DU CONGO</w:t>
      </w:r>
    </w:p>
    <w:p w:rsidR="00B975FF" w:rsidRDefault="009E2C55" w:rsidP="009E2C55">
      <w:pPr>
        <w:jc w:val="center"/>
        <w:rPr>
          <w:sz w:val="32"/>
          <w:szCs w:val="32"/>
        </w:rPr>
      </w:pPr>
      <w:r>
        <w:rPr>
          <w:sz w:val="32"/>
          <w:szCs w:val="32"/>
        </w:rPr>
        <w:t>MINISTERE DE L’ENSEIGNEMENT SUPERIEUR ET UNIVERSITAIRE</w:t>
      </w:r>
    </w:p>
    <w:p w:rsidR="00B975FF" w:rsidRPr="009E2C55" w:rsidRDefault="009E2C55" w:rsidP="009E2C55">
      <w:pPr>
        <w:jc w:val="center"/>
        <w:rPr>
          <w:b/>
          <w:sz w:val="32"/>
          <w:szCs w:val="32"/>
        </w:rPr>
      </w:pPr>
      <w:r w:rsidRPr="009E2C55">
        <w:rPr>
          <w:b/>
          <w:sz w:val="32"/>
          <w:szCs w:val="32"/>
        </w:rPr>
        <w:t>UNIVERSITE DE KINSHASA</w:t>
      </w:r>
    </w:p>
    <w:p w:rsidR="00B975FF" w:rsidRPr="009E2C55" w:rsidRDefault="009E2C55" w:rsidP="009E2C55">
      <w:pPr>
        <w:jc w:val="center"/>
        <w:rPr>
          <w:b/>
          <w:sz w:val="32"/>
          <w:szCs w:val="32"/>
        </w:rPr>
      </w:pPr>
      <w:r w:rsidRPr="009E2C55">
        <w:rPr>
          <w:b/>
          <w:sz w:val="32"/>
          <w:szCs w:val="32"/>
        </w:rPr>
        <w:t>FACULTE DES SCIENCES ET TECHNOLOGIES</w:t>
      </w:r>
    </w:p>
    <w:p w:rsidR="00B975FF" w:rsidRDefault="00B975FF" w:rsidP="009E2C55">
      <w:pPr>
        <w:pBdr>
          <w:bottom w:val="single" w:sz="4" w:space="1" w:color="auto"/>
        </w:pBdr>
        <w:jc w:val="center"/>
        <w:rPr>
          <w:sz w:val="32"/>
          <w:szCs w:val="32"/>
        </w:rPr>
      </w:pPr>
      <w:r>
        <w:rPr>
          <w:sz w:val="32"/>
          <w:szCs w:val="32"/>
        </w:rPr>
        <w:t xml:space="preserve">Mention </w:t>
      </w:r>
      <w:r w:rsidR="009E2C55">
        <w:rPr>
          <w:sz w:val="32"/>
          <w:szCs w:val="32"/>
        </w:rPr>
        <w:t>Informatique</w:t>
      </w:r>
    </w:p>
    <w:p w:rsidR="00B975FF" w:rsidRDefault="00B975FF" w:rsidP="00B975FF">
      <w:pPr>
        <w:rPr>
          <w:sz w:val="32"/>
          <w:szCs w:val="32"/>
        </w:rPr>
      </w:pPr>
    </w:p>
    <w:p w:rsidR="009E2C55" w:rsidRDefault="009E2C55" w:rsidP="00B975FF">
      <w:pPr>
        <w:rPr>
          <w:sz w:val="32"/>
          <w:szCs w:val="32"/>
        </w:rPr>
      </w:pPr>
    </w:p>
    <w:p w:rsidR="009E2C55" w:rsidRDefault="009E2C55" w:rsidP="00B975FF">
      <w:pPr>
        <w:rPr>
          <w:sz w:val="32"/>
          <w:szCs w:val="32"/>
        </w:rPr>
      </w:pPr>
    </w:p>
    <w:p w:rsidR="009E2C55" w:rsidRDefault="009E2C55" w:rsidP="00B975FF">
      <w:pPr>
        <w:rPr>
          <w:sz w:val="32"/>
          <w:szCs w:val="32"/>
        </w:rPr>
      </w:pPr>
    </w:p>
    <w:p w:rsidR="009E2C55" w:rsidRPr="008E622B" w:rsidRDefault="009E2C55" w:rsidP="00B975FF">
      <w:pPr>
        <w:rPr>
          <w:b/>
          <w:sz w:val="32"/>
          <w:szCs w:val="32"/>
        </w:rPr>
      </w:pPr>
    </w:p>
    <w:p w:rsidR="00B975FF" w:rsidRDefault="008E622B" w:rsidP="009E2C55">
      <w:pPr>
        <w:jc w:val="center"/>
        <w:rPr>
          <w:b/>
          <w:sz w:val="32"/>
          <w:szCs w:val="32"/>
        </w:rPr>
      </w:pPr>
      <w:r w:rsidRPr="008E622B">
        <w:rPr>
          <w:b/>
          <w:sz w:val="32"/>
          <w:szCs w:val="32"/>
        </w:rPr>
        <w:t>TRAVAIL DE GENIE LOGICIEL</w:t>
      </w:r>
    </w:p>
    <w:p w:rsidR="008E622B" w:rsidRPr="008E622B" w:rsidRDefault="008E622B" w:rsidP="009E2C55">
      <w:pPr>
        <w:jc w:val="center"/>
        <w:rPr>
          <w:b/>
          <w:sz w:val="12"/>
          <w:szCs w:val="32"/>
        </w:rPr>
      </w:pPr>
    </w:p>
    <w:p w:rsidR="00B975FF" w:rsidRPr="008E622B" w:rsidRDefault="00B975FF" w:rsidP="009E2C55">
      <w:pPr>
        <w:jc w:val="center"/>
        <w:rPr>
          <w:sz w:val="32"/>
          <w:szCs w:val="32"/>
        </w:rPr>
      </w:pPr>
      <w:r w:rsidRPr="004A48E1">
        <w:rPr>
          <w:sz w:val="32"/>
          <w:szCs w:val="32"/>
        </w:rPr>
        <w:t>Sujet</w:t>
      </w:r>
      <w:r w:rsidRPr="008E622B">
        <w:rPr>
          <w:sz w:val="32"/>
          <w:szCs w:val="32"/>
        </w:rPr>
        <w:t xml:space="preserve"> : </w:t>
      </w:r>
      <w:r w:rsidR="004A48E1">
        <w:rPr>
          <w:sz w:val="32"/>
          <w:szCs w:val="32"/>
        </w:rPr>
        <w:t>« </w:t>
      </w:r>
      <w:r w:rsidRPr="008E622B">
        <w:rPr>
          <w:b/>
          <w:sz w:val="32"/>
          <w:szCs w:val="32"/>
        </w:rPr>
        <w:t>Informatisation de la gestion de contrôle de frais académiques par code QR</w:t>
      </w:r>
      <w:r w:rsidR="009E2C55" w:rsidRPr="008E622B">
        <w:rPr>
          <w:sz w:val="32"/>
          <w:szCs w:val="32"/>
        </w:rPr>
        <w:t>.</w:t>
      </w:r>
      <w:r w:rsidR="004A48E1">
        <w:rPr>
          <w:sz w:val="32"/>
          <w:szCs w:val="32"/>
        </w:rPr>
        <w:t> »</w:t>
      </w:r>
    </w:p>
    <w:p w:rsidR="008E622B" w:rsidRPr="00B975FF" w:rsidRDefault="008E622B" w:rsidP="009E2C55">
      <w:pPr>
        <w:jc w:val="center"/>
        <w:rPr>
          <w:sz w:val="32"/>
          <w:szCs w:val="32"/>
        </w:rPr>
      </w:pPr>
    </w:p>
    <w:p w:rsidR="00B975FF" w:rsidRPr="008E622B" w:rsidRDefault="00B975FF" w:rsidP="008E622B">
      <w:pPr>
        <w:spacing w:before="240"/>
        <w:jc w:val="center"/>
        <w:rPr>
          <w:i/>
          <w:sz w:val="28"/>
          <w:szCs w:val="28"/>
        </w:rPr>
      </w:pPr>
      <w:r w:rsidRPr="008E622B">
        <w:rPr>
          <w:i/>
          <w:sz w:val="28"/>
          <w:szCs w:val="28"/>
        </w:rPr>
        <w:t xml:space="preserve">Réaliser par les étudiants en L2 LMD </w:t>
      </w:r>
      <w:r w:rsidR="00880D15" w:rsidRPr="008E622B">
        <w:rPr>
          <w:i/>
          <w:sz w:val="28"/>
          <w:szCs w:val="28"/>
        </w:rPr>
        <w:t>INFORMATIQUE</w:t>
      </w:r>
    </w:p>
    <w:p w:rsidR="009E2C55" w:rsidRPr="008E622B" w:rsidRDefault="009E2C55" w:rsidP="008E622B">
      <w:pPr>
        <w:spacing w:before="240"/>
        <w:ind w:firstLine="3119"/>
        <w:rPr>
          <w:b/>
          <w:sz w:val="28"/>
          <w:szCs w:val="28"/>
        </w:rPr>
      </w:pPr>
      <w:r w:rsidRPr="008E622B">
        <w:rPr>
          <w:b/>
          <w:sz w:val="28"/>
          <w:szCs w:val="28"/>
        </w:rPr>
        <w:t>KIMBUNGU SIMEON Gédéon</w:t>
      </w:r>
    </w:p>
    <w:p w:rsidR="009E2C55" w:rsidRPr="008E622B" w:rsidRDefault="009E2C55" w:rsidP="008E622B">
      <w:pPr>
        <w:spacing w:before="240"/>
        <w:ind w:firstLine="3119"/>
        <w:rPr>
          <w:b/>
          <w:sz w:val="28"/>
          <w:szCs w:val="28"/>
        </w:rPr>
      </w:pPr>
      <w:r w:rsidRPr="008E622B">
        <w:rPr>
          <w:b/>
          <w:sz w:val="28"/>
          <w:szCs w:val="28"/>
        </w:rPr>
        <w:t>KALEMBU MASIKA CONSTATIN</w:t>
      </w:r>
    </w:p>
    <w:p w:rsidR="009E2C55" w:rsidRPr="008E622B" w:rsidRDefault="009E2C55" w:rsidP="008E622B">
      <w:pPr>
        <w:spacing w:before="240"/>
        <w:ind w:firstLine="3119"/>
        <w:rPr>
          <w:b/>
          <w:sz w:val="28"/>
          <w:szCs w:val="28"/>
        </w:rPr>
      </w:pPr>
      <w:r w:rsidRPr="008E622B">
        <w:rPr>
          <w:b/>
          <w:sz w:val="28"/>
          <w:szCs w:val="28"/>
        </w:rPr>
        <w:t>LUANDA MURAIRI BERNARD</w:t>
      </w:r>
    </w:p>
    <w:p w:rsidR="009E2C55" w:rsidRPr="008E622B" w:rsidRDefault="009E2C55" w:rsidP="008E622B">
      <w:pPr>
        <w:spacing w:before="240"/>
        <w:ind w:firstLine="3119"/>
        <w:rPr>
          <w:b/>
          <w:sz w:val="28"/>
          <w:szCs w:val="28"/>
        </w:rPr>
      </w:pPr>
      <w:r w:rsidRPr="008E622B">
        <w:rPr>
          <w:b/>
          <w:sz w:val="28"/>
          <w:szCs w:val="28"/>
        </w:rPr>
        <w:t>AKONKWA CHENYANGE SAMY</w:t>
      </w:r>
    </w:p>
    <w:p w:rsidR="008E622B" w:rsidRDefault="008E622B" w:rsidP="008E622B">
      <w:pPr>
        <w:jc w:val="center"/>
      </w:pPr>
    </w:p>
    <w:p w:rsidR="00B975FF" w:rsidRDefault="00B975FF"/>
    <w:p w:rsidR="008E622B" w:rsidRDefault="008E622B"/>
    <w:p w:rsidR="008E622B" w:rsidRPr="008E622B" w:rsidRDefault="00B975FF">
      <w:pPr>
        <w:rPr>
          <w:sz w:val="28"/>
          <w:szCs w:val="28"/>
        </w:rPr>
      </w:pPr>
      <w:r w:rsidRPr="008E622B">
        <w:rPr>
          <w:sz w:val="28"/>
          <w:szCs w:val="28"/>
        </w:rPr>
        <w:t xml:space="preserve">Titulaire du Cours : </w:t>
      </w:r>
    </w:p>
    <w:p w:rsidR="00B73759" w:rsidRPr="008E622B" w:rsidRDefault="00B975FF" w:rsidP="008E622B">
      <w:pPr>
        <w:ind w:firstLine="708"/>
        <w:rPr>
          <w:b/>
          <w:sz w:val="28"/>
          <w:szCs w:val="28"/>
        </w:rPr>
      </w:pPr>
      <w:r w:rsidRPr="008E622B">
        <w:rPr>
          <w:b/>
          <w:sz w:val="28"/>
          <w:szCs w:val="28"/>
        </w:rPr>
        <w:t>Prof. Docteur Saint-Jean NDJUNGU</w:t>
      </w:r>
    </w:p>
    <w:p w:rsidR="008E622B" w:rsidRPr="008E622B" w:rsidRDefault="00B73759">
      <w:pPr>
        <w:rPr>
          <w:sz w:val="28"/>
          <w:szCs w:val="28"/>
        </w:rPr>
      </w:pPr>
      <w:r w:rsidRPr="008E622B">
        <w:rPr>
          <w:sz w:val="28"/>
          <w:szCs w:val="28"/>
        </w:rPr>
        <w:t xml:space="preserve">Collaborateurs : </w:t>
      </w:r>
    </w:p>
    <w:p w:rsidR="00B73759" w:rsidRPr="008E622B" w:rsidRDefault="00B73759" w:rsidP="008E622B">
      <w:pPr>
        <w:ind w:firstLine="708"/>
        <w:rPr>
          <w:sz w:val="28"/>
          <w:szCs w:val="28"/>
        </w:rPr>
      </w:pPr>
      <w:r w:rsidRPr="008E622B">
        <w:rPr>
          <w:sz w:val="28"/>
          <w:szCs w:val="28"/>
        </w:rPr>
        <w:t xml:space="preserve">Ass. Fiston </w:t>
      </w:r>
    </w:p>
    <w:p w:rsidR="008E622B" w:rsidRDefault="008E622B"/>
    <w:p w:rsidR="008E622B" w:rsidRDefault="008E622B"/>
    <w:p w:rsidR="008E622B" w:rsidRDefault="008E622B"/>
    <w:p w:rsidR="00B975FF" w:rsidRPr="008E622B" w:rsidRDefault="00B73759" w:rsidP="008E622B">
      <w:pPr>
        <w:jc w:val="center"/>
        <w:rPr>
          <w:rFonts w:asciiTheme="majorHAnsi" w:hAnsiTheme="majorHAnsi"/>
          <w:b/>
          <w:sz w:val="32"/>
        </w:rPr>
      </w:pPr>
      <w:r w:rsidRPr="008E622B">
        <w:rPr>
          <w:rFonts w:asciiTheme="majorHAnsi" w:hAnsiTheme="majorHAnsi"/>
          <w:b/>
          <w:sz w:val="32"/>
        </w:rPr>
        <w:t>Année universitaire 2022 - 2023</w:t>
      </w:r>
      <w:r w:rsidR="00B975FF" w:rsidRPr="008E622B">
        <w:rPr>
          <w:rFonts w:asciiTheme="majorHAnsi" w:hAnsiTheme="majorHAnsi"/>
          <w:b/>
          <w:sz w:val="32"/>
        </w:rPr>
        <w:br w:type="page"/>
      </w:r>
    </w:p>
    <w:p w:rsidR="00A31474" w:rsidRDefault="00A31474" w:rsidP="00886EB4">
      <w:pPr>
        <w:pStyle w:val="Titre1"/>
        <w:rPr>
          <w:rFonts w:ascii="Philosopher" w:hAnsi="Philosopher"/>
        </w:rPr>
      </w:pPr>
      <w:bookmarkStart w:id="0" w:name="_Toc148667014"/>
      <w:r>
        <w:rPr>
          <w:rFonts w:ascii="Philosopher" w:hAnsi="Philosopher"/>
        </w:rPr>
        <w:t>INTRODUCTION</w:t>
      </w:r>
      <w:bookmarkEnd w:id="0"/>
    </w:p>
    <w:p w:rsidR="00F50587" w:rsidRPr="00F50587" w:rsidRDefault="00F50587" w:rsidP="00F50587">
      <w:pPr>
        <w:jc w:val="both"/>
        <w:rPr>
          <w:sz w:val="24"/>
        </w:rPr>
      </w:pPr>
      <w:r>
        <w:rPr>
          <w:sz w:val="24"/>
        </w:rPr>
        <w:tab/>
        <w:t xml:space="preserve">Pour concilier la théorie avec la pratique </w:t>
      </w:r>
      <w:r w:rsidR="00E13951">
        <w:rPr>
          <w:sz w:val="24"/>
        </w:rPr>
        <w:t xml:space="preserve">apprise </w:t>
      </w:r>
      <w:r>
        <w:rPr>
          <w:sz w:val="24"/>
        </w:rPr>
        <w:t>dans le cours de Génie Logiciel</w:t>
      </w:r>
      <w:r w:rsidR="00E13951">
        <w:rPr>
          <w:sz w:val="24"/>
        </w:rPr>
        <w:t xml:space="preserve"> ainsi que dans d’autres cours en caractères informatique</w:t>
      </w:r>
      <w:r>
        <w:rPr>
          <w:sz w:val="24"/>
        </w:rPr>
        <w:t>, nous avons trouvés bon de mettre en place un système informatique permettra de</w:t>
      </w:r>
      <w:r w:rsidR="004123C5">
        <w:rPr>
          <w:sz w:val="24"/>
        </w:rPr>
        <w:t xml:space="preserve"> faire </w:t>
      </w:r>
      <w:r w:rsidR="00C5689B">
        <w:rPr>
          <w:sz w:val="24"/>
        </w:rPr>
        <w:t xml:space="preserve">le </w:t>
      </w:r>
      <w:r>
        <w:rPr>
          <w:sz w:val="24"/>
        </w:rPr>
        <w:t>contrôle de frais académique</w:t>
      </w:r>
      <w:r w:rsidR="00E13951">
        <w:rPr>
          <w:sz w:val="24"/>
        </w:rPr>
        <w:t xml:space="preserve"> par code QR</w:t>
      </w:r>
      <w:r w:rsidR="00133189">
        <w:rPr>
          <w:sz w:val="24"/>
        </w:rPr>
        <w:t xml:space="preserve"> au sein </w:t>
      </w:r>
      <w:r>
        <w:rPr>
          <w:sz w:val="24"/>
        </w:rPr>
        <w:t>de la Faculté des Sciences et T</w:t>
      </w:r>
      <w:r w:rsidR="00133189">
        <w:rPr>
          <w:sz w:val="24"/>
        </w:rPr>
        <w:t>echnologies de l’Université de Kinshasa.</w:t>
      </w:r>
    </w:p>
    <w:p w:rsidR="00F50587" w:rsidRPr="00F50587" w:rsidRDefault="00F50587" w:rsidP="007A5208">
      <w:pPr>
        <w:ind w:firstLine="708"/>
        <w:jc w:val="both"/>
        <w:rPr>
          <w:sz w:val="24"/>
        </w:rPr>
      </w:pPr>
      <w:r w:rsidRPr="00F50587">
        <w:rPr>
          <w:sz w:val="24"/>
        </w:rPr>
        <w:t xml:space="preserve">Sur ce, nous avons concentré </w:t>
      </w:r>
      <w:r w:rsidR="00122428">
        <w:rPr>
          <w:sz w:val="24"/>
        </w:rPr>
        <w:t xml:space="preserve">notre recherche sur la mise en place d’une application Web pour la création de code QR de manière unique et automatique. </w:t>
      </w:r>
    </w:p>
    <w:p w:rsidR="007A5208" w:rsidRPr="00F50587" w:rsidRDefault="00CA2EE1" w:rsidP="00F50587">
      <w:pPr>
        <w:jc w:val="both"/>
        <w:rPr>
          <w:sz w:val="24"/>
        </w:rPr>
      </w:pPr>
      <w:r>
        <w:rPr>
          <w:sz w:val="24"/>
        </w:rPr>
        <w:tab/>
        <w:t>La modé</w:t>
      </w:r>
      <w:r w:rsidR="00CE2EA3">
        <w:rPr>
          <w:sz w:val="24"/>
        </w:rPr>
        <w:t>lisation étant un objet capital</w:t>
      </w:r>
      <w:r>
        <w:rPr>
          <w:sz w:val="24"/>
        </w:rPr>
        <w:t xml:space="preserve"> dans la mise place de tout système informatique, nous avons pensés </w:t>
      </w:r>
      <w:r w:rsidR="00CE2EA3">
        <w:rPr>
          <w:sz w:val="24"/>
        </w:rPr>
        <w:t>au langage UML et au cours d’Analyse Informatique pour réali</w:t>
      </w:r>
      <w:r w:rsidR="00BC3453">
        <w:rPr>
          <w:sz w:val="24"/>
        </w:rPr>
        <w:t xml:space="preserve">ser les modèles de ce </w:t>
      </w:r>
      <w:r w:rsidR="00CE2EA3">
        <w:rPr>
          <w:sz w:val="24"/>
        </w:rPr>
        <w:t>nouveau système.</w:t>
      </w:r>
    </w:p>
    <w:p w:rsidR="00A703DE" w:rsidRDefault="00F01A53" w:rsidP="00A703DE">
      <w:pPr>
        <w:ind w:firstLine="708"/>
        <w:jc w:val="both"/>
        <w:rPr>
          <w:sz w:val="24"/>
        </w:rPr>
      </w:pPr>
      <w:r>
        <w:rPr>
          <w:sz w:val="24"/>
        </w:rPr>
        <w:t xml:space="preserve">En effet dans plusieurs Instituts Supérieurs et </w:t>
      </w:r>
      <w:r w:rsidR="0080044E">
        <w:rPr>
          <w:sz w:val="24"/>
        </w:rPr>
        <w:t>U</w:t>
      </w:r>
      <w:r>
        <w:rPr>
          <w:sz w:val="24"/>
        </w:rPr>
        <w:t>niversités dans la Ville Province</w:t>
      </w:r>
      <w:r w:rsidR="00396921">
        <w:rPr>
          <w:sz w:val="24"/>
        </w:rPr>
        <w:t xml:space="preserve"> de Kinshasa</w:t>
      </w:r>
      <w:r>
        <w:rPr>
          <w:sz w:val="24"/>
        </w:rPr>
        <w:t xml:space="preserve"> rencontre </w:t>
      </w:r>
      <w:r w:rsidR="00396921">
        <w:rPr>
          <w:sz w:val="24"/>
        </w:rPr>
        <w:t xml:space="preserve">souvent </w:t>
      </w:r>
      <w:r>
        <w:rPr>
          <w:sz w:val="24"/>
        </w:rPr>
        <w:t>des problèmes lors des identifications et le contrôle des étudiants car cela se passe manuellement.</w:t>
      </w:r>
      <w:r w:rsidR="001B7670">
        <w:rPr>
          <w:sz w:val="24"/>
        </w:rPr>
        <w:t xml:space="preserve"> La solution que nous allons proposer dans ce travail vise à informatiser le système contrôle</w:t>
      </w:r>
      <w:r w:rsidR="00A703DE">
        <w:rPr>
          <w:sz w:val="24"/>
        </w:rPr>
        <w:t xml:space="preserve"> de frais académiques</w:t>
      </w:r>
      <w:r w:rsidR="001B7670">
        <w:rPr>
          <w:sz w:val="24"/>
        </w:rPr>
        <w:t xml:space="preserve"> et d’</w:t>
      </w:r>
      <w:r w:rsidR="004912F1">
        <w:rPr>
          <w:sz w:val="24"/>
        </w:rPr>
        <w:t>attribution</w:t>
      </w:r>
      <w:r w:rsidR="001B7670">
        <w:rPr>
          <w:sz w:val="24"/>
        </w:rPr>
        <w:t xml:space="preserve"> de manière automatique des codes QR</w:t>
      </w:r>
      <w:r w:rsidR="004912F1">
        <w:rPr>
          <w:sz w:val="24"/>
        </w:rPr>
        <w:t xml:space="preserve"> à ces derniers</w:t>
      </w:r>
      <w:r w:rsidR="00A703DE">
        <w:rPr>
          <w:sz w:val="24"/>
        </w:rPr>
        <w:t>.</w:t>
      </w:r>
    </w:p>
    <w:p w:rsidR="00A703DE" w:rsidRDefault="00A703DE" w:rsidP="00F50587">
      <w:pPr>
        <w:jc w:val="both"/>
        <w:rPr>
          <w:sz w:val="24"/>
        </w:rPr>
      </w:pPr>
      <w:r>
        <w:rPr>
          <w:sz w:val="24"/>
        </w:rPr>
        <w:tab/>
      </w:r>
      <w:r w:rsidR="00DE7E08">
        <w:rPr>
          <w:sz w:val="24"/>
        </w:rPr>
        <w:t xml:space="preserve">Le thème de ce travail est : </w:t>
      </w:r>
      <w:r w:rsidR="00D12532">
        <w:rPr>
          <w:b/>
          <w:sz w:val="24"/>
        </w:rPr>
        <w:t xml:space="preserve">La mise </w:t>
      </w:r>
      <w:r w:rsidR="00DE7E08" w:rsidRPr="00837DD1">
        <w:rPr>
          <w:b/>
          <w:sz w:val="24"/>
        </w:rPr>
        <w:t>en place d’</w:t>
      </w:r>
      <w:r w:rsidR="007A5DC2" w:rsidRPr="00837DD1">
        <w:rPr>
          <w:b/>
          <w:sz w:val="24"/>
        </w:rPr>
        <w:t>un système de contrôle de frais académique par code QR</w:t>
      </w:r>
      <w:r w:rsidR="007A5DC2">
        <w:rPr>
          <w:sz w:val="24"/>
        </w:rPr>
        <w:t xml:space="preserve">. Ce thème </w:t>
      </w:r>
      <w:r w:rsidR="003113EB">
        <w:rPr>
          <w:sz w:val="24"/>
        </w:rPr>
        <w:t xml:space="preserve">est le </w:t>
      </w:r>
      <w:r w:rsidR="007A5DC2">
        <w:rPr>
          <w:sz w:val="24"/>
        </w:rPr>
        <w:t>fr</w:t>
      </w:r>
      <w:r>
        <w:rPr>
          <w:sz w:val="24"/>
        </w:rPr>
        <w:t>uit des conseils du Professeur Docteur DJUNGU</w:t>
      </w:r>
      <w:r w:rsidR="000E2492">
        <w:rPr>
          <w:sz w:val="24"/>
        </w:rPr>
        <w:t xml:space="preserve"> pour l’élaboration d’un nouveau sy</w:t>
      </w:r>
      <w:r w:rsidR="009A2024">
        <w:rPr>
          <w:sz w:val="24"/>
        </w:rPr>
        <w:t>stème et des ces collaborateurs ainsi que de l’équipe de trois étudiants.</w:t>
      </w:r>
    </w:p>
    <w:p w:rsidR="000E2492" w:rsidRDefault="000E2492" w:rsidP="00F50587">
      <w:pPr>
        <w:jc w:val="both"/>
        <w:rPr>
          <w:sz w:val="24"/>
        </w:rPr>
      </w:pPr>
    </w:p>
    <w:p w:rsidR="000E2492" w:rsidRPr="000E2492" w:rsidRDefault="000E2492" w:rsidP="000E2492">
      <w:pPr>
        <w:jc w:val="right"/>
        <w:rPr>
          <w:i/>
          <w:sz w:val="24"/>
        </w:rPr>
      </w:pPr>
      <w:r w:rsidRPr="000E2492">
        <w:rPr>
          <w:i/>
          <w:sz w:val="24"/>
        </w:rPr>
        <w:t>Equipe de réalisation du projet</w:t>
      </w:r>
    </w:p>
    <w:p w:rsidR="00A703DE" w:rsidRDefault="00A703DE" w:rsidP="00F50587">
      <w:pPr>
        <w:jc w:val="both"/>
        <w:rPr>
          <w:sz w:val="24"/>
        </w:rPr>
      </w:pPr>
    </w:p>
    <w:p w:rsidR="00A703DE" w:rsidRDefault="00A703DE" w:rsidP="00F50587">
      <w:pPr>
        <w:jc w:val="both"/>
        <w:rPr>
          <w:sz w:val="24"/>
        </w:rPr>
      </w:pPr>
    </w:p>
    <w:p w:rsidR="00A703DE" w:rsidRDefault="00A703DE" w:rsidP="00F50587">
      <w:pPr>
        <w:jc w:val="both"/>
        <w:rPr>
          <w:sz w:val="24"/>
        </w:rPr>
      </w:pPr>
    </w:p>
    <w:p w:rsidR="00F50587" w:rsidRDefault="00F50587" w:rsidP="00F50587">
      <w:pPr>
        <w:jc w:val="both"/>
        <w:rPr>
          <w:sz w:val="24"/>
        </w:rPr>
      </w:pPr>
    </w:p>
    <w:p w:rsidR="00F50587" w:rsidRDefault="00F50587" w:rsidP="00F50587">
      <w:pPr>
        <w:jc w:val="both"/>
        <w:rPr>
          <w:sz w:val="24"/>
        </w:rPr>
      </w:pPr>
    </w:p>
    <w:p w:rsidR="00F50587" w:rsidRDefault="00F50587" w:rsidP="00F50587">
      <w:pPr>
        <w:jc w:val="both"/>
        <w:rPr>
          <w:sz w:val="24"/>
        </w:rPr>
      </w:pPr>
    </w:p>
    <w:p w:rsidR="00F50587" w:rsidRDefault="00F50587" w:rsidP="00F50587">
      <w:pPr>
        <w:jc w:val="both"/>
        <w:rPr>
          <w:sz w:val="24"/>
        </w:rPr>
      </w:pPr>
    </w:p>
    <w:p w:rsidR="00F50587" w:rsidRDefault="00F50587" w:rsidP="00F50587">
      <w:pPr>
        <w:jc w:val="both"/>
        <w:rPr>
          <w:sz w:val="24"/>
        </w:rPr>
      </w:pPr>
    </w:p>
    <w:p w:rsidR="00F50587" w:rsidRDefault="00F50587" w:rsidP="00F50587">
      <w:pPr>
        <w:jc w:val="both"/>
        <w:rPr>
          <w:sz w:val="24"/>
        </w:rPr>
      </w:pPr>
    </w:p>
    <w:p w:rsidR="00F50587" w:rsidRDefault="00F50587" w:rsidP="00F50587">
      <w:pPr>
        <w:jc w:val="both"/>
        <w:rPr>
          <w:sz w:val="24"/>
        </w:rPr>
      </w:pPr>
    </w:p>
    <w:p w:rsidR="00F50587" w:rsidRDefault="00F50587" w:rsidP="00F50587">
      <w:pPr>
        <w:jc w:val="both"/>
        <w:rPr>
          <w:sz w:val="24"/>
        </w:rPr>
      </w:pPr>
    </w:p>
    <w:p w:rsidR="000B228E" w:rsidRDefault="000B228E" w:rsidP="00F50587">
      <w:pPr>
        <w:jc w:val="both"/>
        <w:rPr>
          <w:sz w:val="24"/>
        </w:rPr>
      </w:pPr>
    </w:p>
    <w:p w:rsidR="00F50587" w:rsidRPr="00F50587" w:rsidRDefault="00F50587" w:rsidP="00F50587">
      <w:pPr>
        <w:jc w:val="both"/>
        <w:rPr>
          <w:sz w:val="24"/>
        </w:rPr>
      </w:pPr>
    </w:p>
    <w:p w:rsidR="00AA0964" w:rsidRPr="00F50587" w:rsidRDefault="001917A7" w:rsidP="00F50587">
      <w:pPr>
        <w:pStyle w:val="Titre1"/>
        <w:jc w:val="both"/>
        <w:rPr>
          <w:rFonts w:ascii="Philosopher" w:hAnsi="Philosopher"/>
        </w:rPr>
      </w:pPr>
      <w:bookmarkStart w:id="1" w:name="_Toc148667015"/>
      <w:r w:rsidRPr="00A57434">
        <w:rPr>
          <w:rFonts w:ascii="Philosopher" w:hAnsi="Philosopher"/>
        </w:rPr>
        <w:t>PROJET DE GENIE LOGICIEL</w:t>
      </w:r>
      <w:bookmarkEnd w:id="1"/>
    </w:p>
    <w:p w:rsidR="00886EB4" w:rsidRPr="00EF4C27" w:rsidRDefault="00DC3911" w:rsidP="00631C9F">
      <w:pPr>
        <w:pStyle w:val="Titre2"/>
      </w:pPr>
      <w:bookmarkStart w:id="2" w:name="_Toc148667016"/>
      <w:r w:rsidRPr="00EF4C27">
        <w:t>Besoin</w:t>
      </w:r>
      <w:bookmarkEnd w:id="2"/>
    </w:p>
    <w:p w:rsidR="00392D4E" w:rsidRPr="00EF4C27" w:rsidRDefault="0071230B" w:rsidP="00886EB4">
      <w:pPr>
        <w:ind w:firstLine="708"/>
        <w:jc w:val="both"/>
      </w:pPr>
      <w:r w:rsidRPr="00EF4C27">
        <w:t>Nous aimerons que le contrôle de frais académique se passe d’une manière informatisée, rapide et sécurisée pour faciliter l’accès des étudiants à la faculté à un temps re</w:t>
      </w:r>
      <w:r w:rsidR="00392D4E" w:rsidRPr="00EF4C27">
        <w:t>cord. L’étudiant ne sera plus obligé de présenté son bordereau pour avoir accès</w:t>
      </w:r>
      <w:r w:rsidR="00712294" w:rsidRPr="00EF4C27">
        <w:t xml:space="preserve"> </w:t>
      </w:r>
      <w:r w:rsidR="00367FBD" w:rsidRPr="00EF4C27">
        <w:t xml:space="preserve">dans la faculté </w:t>
      </w:r>
      <w:r w:rsidR="00712294" w:rsidRPr="00EF4C27">
        <w:t xml:space="preserve">mais il sera invité de présente un code QR ou faire </w:t>
      </w:r>
      <w:r w:rsidR="00D71F5B" w:rsidRPr="00EF4C27">
        <w:t>scanner son empreinte digitale.</w:t>
      </w:r>
    </w:p>
    <w:p w:rsidR="00367FBD" w:rsidRDefault="00367FBD" w:rsidP="00886EB4">
      <w:pPr>
        <w:ind w:firstLine="708"/>
        <w:jc w:val="both"/>
      </w:pPr>
      <w:r w:rsidRPr="00EF4C27">
        <w:t>Cela est dû aux différents situations et réalité que rencontre les étudiants</w:t>
      </w:r>
      <w:r w:rsidR="00A33D64">
        <w:t xml:space="preserve"> lors de contrôle dans nos facultés. Avec ce nouveau système nous aimerions faciliter les choses</w:t>
      </w:r>
      <w:r w:rsidR="0041601C">
        <w:t xml:space="preserve"> au moyen d’un code QR </w:t>
      </w:r>
      <w:r w:rsidR="00905013">
        <w:t>par un terminal.</w:t>
      </w:r>
    </w:p>
    <w:p w:rsidR="001E6A5D" w:rsidRPr="00B93060" w:rsidRDefault="001E6A5D" w:rsidP="00631C9F">
      <w:pPr>
        <w:pStyle w:val="Titre2"/>
      </w:pPr>
      <w:bookmarkStart w:id="3" w:name="_Toc148667017"/>
      <w:r w:rsidRPr="00B93060">
        <w:t>Présentation du projet</w:t>
      </w:r>
      <w:bookmarkEnd w:id="3"/>
    </w:p>
    <w:p w:rsidR="001E6A5D" w:rsidRPr="001E6A5D" w:rsidRDefault="001E6A5D" w:rsidP="001E6A5D">
      <w:pPr>
        <w:pStyle w:val="Sansinterligne"/>
        <w:ind w:firstLine="708"/>
        <w:jc w:val="both"/>
        <w:rPr>
          <w:sz w:val="24"/>
        </w:rPr>
      </w:pPr>
      <w:r w:rsidRPr="004858E0">
        <w:rPr>
          <w:b/>
          <w:sz w:val="24"/>
        </w:rPr>
        <w:t>Informatisation de la gestion de contrôle de frais académiques</w:t>
      </w:r>
      <w:r w:rsidR="008B6105" w:rsidRPr="004858E0">
        <w:rPr>
          <w:b/>
          <w:sz w:val="24"/>
        </w:rPr>
        <w:t xml:space="preserve"> par code QR</w:t>
      </w:r>
      <w:r w:rsidRPr="00FA6C3C">
        <w:rPr>
          <w:sz w:val="24"/>
        </w:rPr>
        <w:t>, cas de la faculté de sciences et technologies de l’Université de Kinshasa.</w:t>
      </w:r>
    </w:p>
    <w:p w:rsidR="00886EB4" w:rsidRPr="00EF4C27" w:rsidRDefault="00BD38FC" w:rsidP="00631C9F">
      <w:pPr>
        <w:pStyle w:val="Titre2"/>
      </w:pPr>
      <w:bookmarkStart w:id="4" w:name="_Toc148667018"/>
      <w:r>
        <w:t>Scenario</w:t>
      </w:r>
      <w:bookmarkEnd w:id="4"/>
    </w:p>
    <w:p w:rsidR="004858E0" w:rsidRDefault="009C6161" w:rsidP="00886EB4">
      <w:pPr>
        <w:ind w:firstLine="708"/>
        <w:jc w:val="both"/>
        <w:rPr>
          <w:sz w:val="24"/>
        </w:rPr>
      </w:pPr>
      <w:r w:rsidRPr="00FA6C3C">
        <w:rPr>
          <w:sz w:val="24"/>
        </w:rPr>
        <w:t xml:space="preserve">L’étudiant doit payer se frais académique </w:t>
      </w:r>
      <w:r w:rsidR="00905013">
        <w:rPr>
          <w:sz w:val="24"/>
        </w:rPr>
        <w:t>pour être en ordre avec l’université et qui va lui permettre de s’inscrire</w:t>
      </w:r>
      <w:r w:rsidR="00E529BC">
        <w:rPr>
          <w:sz w:val="24"/>
        </w:rPr>
        <w:t xml:space="preserve"> enfin d’obtenir son code QR</w:t>
      </w:r>
      <w:r w:rsidR="003E09DD">
        <w:rPr>
          <w:sz w:val="24"/>
        </w:rPr>
        <w:t>. L</w:t>
      </w:r>
      <w:r w:rsidR="0087431E">
        <w:rPr>
          <w:sz w:val="24"/>
        </w:rPr>
        <w:t>a banque</w:t>
      </w:r>
      <w:r w:rsidRPr="00FA6C3C">
        <w:rPr>
          <w:sz w:val="24"/>
        </w:rPr>
        <w:t xml:space="preserve"> peut recevoir plusieurs étudiants en même temps et envoyer la liste des </w:t>
      </w:r>
      <w:r w:rsidR="0087431E">
        <w:rPr>
          <w:sz w:val="24"/>
        </w:rPr>
        <w:t>étudiants en ayant payé le frais dans à la</w:t>
      </w:r>
      <w:r w:rsidR="00F67DF4" w:rsidRPr="00FA6C3C">
        <w:rPr>
          <w:sz w:val="24"/>
        </w:rPr>
        <w:t xml:space="preserve"> faculté concerner. L’étudiant devra </w:t>
      </w:r>
      <w:r w:rsidR="00251E97" w:rsidRPr="00FA6C3C">
        <w:rPr>
          <w:sz w:val="24"/>
        </w:rPr>
        <w:t>légaliser</w:t>
      </w:r>
      <w:r w:rsidR="00F67DF4" w:rsidRPr="00FA6C3C">
        <w:rPr>
          <w:sz w:val="24"/>
        </w:rPr>
        <w:t xml:space="preserve"> son bordereau auprès de sa faculté enfin </w:t>
      </w:r>
      <w:r w:rsidR="004858E0">
        <w:rPr>
          <w:sz w:val="24"/>
        </w:rPr>
        <w:t>d’obtenir un code d’Authentification pour passer</w:t>
      </w:r>
      <w:r w:rsidR="00F67DF4" w:rsidRPr="00FA6C3C">
        <w:rPr>
          <w:sz w:val="24"/>
        </w:rPr>
        <w:t xml:space="preserve"> à </w:t>
      </w:r>
      <w:r w:rsidR="004858E0">
        <w:rPr>
          <w:sz w:val="24"/>
        </w:rPr>
        <w:t xml:space="preserve">la création d’un compte sur le site </w:t>
      </w:r>
      <w:r w:rsidR="00A1279B" w:rsidRPr="00FA6C3C">
        <w:rPr>
          <w:sz w:val="24"/>
        </w:rPr>
        <w:t>et l’enregistrement de</w:t>
      </w:r>
      <w:r w:rsidR="003A6596">
        <w:rPr>
          <w:sz w:val="24"/>
        </w:rPr>
        <w:t xml:space="preserve"> ses</w:t>
      </w:r>
      <w:r w:rsidR="00A1279B" w:rsidRPr="00FA6C3C">
        <w:rPr>
          <w:sz w:val="24"/>
        </w:rPr>
        <w:t xml:space="preserve"> données </w:t>
      </w:r>
      <w:r w:rsidR="00605F34">
        <w:rPr>
          <w:sz w:val="24"/>
        </w:rPr>
        <w:t>à la faculté</w:t>
      </w:r>
      <w:r w:rsidR="00B23E93" w:rsidRPr="00FA6C3C">
        <w:rPr>
          <w:sz w:val="24"/>
        </w:rPr>
        <w:t>.</w:t>
      </w:r>
      <w:r w:rsidR="00605F34">
        <w:rPr>
          <w:sz w:val="24"/>
        </w:rPr>
        <w:t xml:space="preserve"> </w:t>
      </w:r>
    </w:p>
    <w:p w:rsidR="00E821AE" w:rsidRDefault="00605F34" w:rsidP="00886EB4">
      <w:pPr>
        <w:ind w:firstLine="708"/>
        <w:jc w:val="both"/>
        <w:rPr>
          <w:sz w:val="24"/>
        </w:rPr>
      </w:pPr>
      <w:r>
        <w:rPr>
          <w:sz w:val="24"/>
        </w:rPr>
        <w:t xml:space="preserve">La Faculté fera la compilation de ses données pour les stocker dans </w:t>
      </w:r>
      <w:r w:rsidR="007006F4">
        <w:rPr>
          <w:sz w:val="24"/>
        </w:rPr>
        <w:t>le serveur de données. Lors de l’enregistrement l</w:t>
      </w:r>
      <w:r w:rsidR="00B23E93" w:rsidRPr="00FA6C3C">
        <w:rPr>
          <w:sz w:val="24"/>
        </w:rPr>
        <w:t xml:space="preserve">’étudiant devra fournir </w:t>
      </w:r>
      <w:r w:rsidR="001E0DD7" w:rsidRPr="00FA6C3C">
        <w:rPr>
          <w:sz w:val="24"/>
        </w:rPr>
        <w:t>les informations</w:t>
      </w:r>
      <w:r w:rsidR="007006F4">
        <w:rPr>
          <w:sz w:val="24"/>
        </w:rPr>
        <w:t xml:space="preserve"> et données</w:t>
      </w:r>
      <w:r w:rsidR="001E0DD7" w:rsidRPr="00FA6C3C">
        <w:rPr>
          <w:sz w:val="24"/>
        </w:rPr>
        <w:t xml:space="preserve"> suivantes</w:t>
      </w:r>
      <w:r w:rsidR="00B23E93" w:rsidRPr="00FA6C3C">
        <w:rPr>
          <w:sz w:val="24"/>
        </w:rPr>
        <w:t> : nom, post-nom, prénom,</w:t>
      </w:r>
      <w:r w:rsidR="004858E0">
        <w:rPr>
          <w:sz w:val="24"/>
        </w:rPr>
        <w:t xml:space="preserve"> sexe, date de naissance</w:t>
      </w:r>
      <w:r w:rsidR="006F7FC9">
        <w:rPr>
          <w:sz w:val="24"/>
        </w:rPr>
        <w:t>, nationalité, adresse, numéro de téléphone, adresse électronique et sa photo</w:t>
      </w:r>
      <w:r w:rsidR="009359AE" w:rsidRPr="00FA6C3C">
        <w:rPr>
          <w:sz w:val="24"/>
        </w:rPr>
        <w:t>.</w:t>
      </w:r>
      <w:r w:rsidR="0091248F" w:rsidRPr="00FA6C3C">
        <w:rPr>
          <w:sz w:val="24"/>
        </w:rPr>
        <w:t xml:space="preserve"> </w:t>
      </w:r>
    </w:p>
    <w:p w:rsidR="008769A6" w:rsidRPr="00FA6C3C" w:rsidRDefault="008769A6" w:rsidP="00886EB4">
      <w:pPr>
        <w:ind w:firstLine="708"/>
        <w:jc w:val="both"/>
        <w:rPr>
          <w:sz w:val="24"/>
        </w:rPr>
      </w:pPr>
      <w:r w:rsidRPr="00FA6C3C">
        <w:rPr>
          <w:sz w:val="24"/>
        </w:rPr>
        <w:t xml:space="preserve">La faculté délivrera les codes QR </w:t>
      </w:r>
      <w:r w:rsidR="00386FAC">
        <w:rPr>
          <w:sz w:val="24"/>
        </w:rPr>
        <w:t xml:space="preserve">aux étudiants enregistré </w:t>
      </w:r>
      <w:r w:rsidR="00003576" w:rsidRPr="00FA6C3C">
        <w:rPr>
          <w:sz w:val="24"/>
        </w:rPr>
        <w:t>sous différents formats</w:t>
      </w:r>
      <w:r w:rsidR="00386FAC">
        <w:rPr>
          <w:sz w:val="24"/>
        </w:rPr>
        <w:t xml:space="preserve"> (images ou en </w:t>
      </w:r>
      <w:r w:rsidR="00003576" w:rsidRPr="00FA6C3C">
        <w:rPr>
          <w:sz w:val="24"/>
        </w:rPr>
        <w:t>PDF</w:t>
      </w:r>
      <w:r w:rsidR="00386FAC">
        <w:rPr>
          <w:sz w:val="24"/>
        </w:rPr>
        <w:t>)</w:t>
      </w:r>
      <w:r w:rsidR="00003576" w:rsidRPr="00FA6C3C">
        <w:rPr>
          <w:sz w:val="24"/>
        </w:rPr>
        <w:t xml:space="preserve">, ce code QR aura un </w:t>
      </w:r>
      <w:r w:rsidRPr="00FA6C3C">
        <w:rPr>
          <w:sz w:val="24"/>
        </w:rPr>
        <w:t>délai fini</w:t>
      </w:r>
      <w:r w:rsidR="00776726" w:rsidRPr="00FA6C3C">
        <w:rPr>
          <w:sz w:val="24"/>
        </w:rPr>
        <w:t xml:space="preserve"> pour limité le trafic des piratages des codes et du système de gestions du Serveur de données.</w:t>
      </w:r>
    </w:p>
    <w:p w:rsidR="00E06CE7" w:rsidRPr="00FA6C3C" w:rsidRDefault="001F2970" w:rsidP="00617EFB">
      <w:pPr>
        <w:ind w:firstLine="708"/>
        <w:jc w:val="both"/>
        <w:rPr>
          <w:sz w:val="24"/>
        </w:rPr>
      </w:pPr>
      <w:r w:rsidRPr="00FA6C3C">
        <w:rPr>
          <w:sz w:val="24"/>
        </w:rPr>
        <w:t>Cette énoncé sera transformer à des cas d’utilisations</w:t>
      </w:r>
      <w:r w:rsidR="00E06CE7" w:rsidRPr="00FA6C3C">
        <w:rPr>
          <w:sz w:val="24"/>
        </w:rPr>
        <w:t xml:space="preserve"> pour </w:t>
      </w:r>
      <w:r w:rsidR="004858E0">
        <w:rPr>
          <w:sz w:val="24"/>
        </w:rPr>
        <w:t xml:space="preserve">nous </w:t>
      </w:r>
      <w:r w:rsidR="00E06CE7" w:rsidRPr="00FA6C3C">
        <w:rPr>
          <w:sz w:val="24"/>
        </w:rPr>
        <w:t>permettre de réaliser le système.</w:t>
      </w:r>
    </w:p>
    <w:p w:rsidR="00E3471D" w:rsidRPr="00EF4C27" w:rsidRDefault="003F53CC" w:rsidP="00631C9F">
      <w:pPr>
        <w:pStyle w:val="Titre2"/>
      </w:pPr>
      <w:bookmarkStart w:id="5" w:name="_Toc148667019"/>
      <w:r w:rsidRPr="00EF4C27">
        <w:t>Description de la future solution</w:t>
      </w:r>
      <w:bookmarkEnd w:id="5"/>
    </w:p>
    <w:p w:rsidR="00433314" w:rsidRDefault="00C229F6" w:rsidP="00F5685A">
      <w:pPr>
        <w:ind w:firstLine="708"/>
        <w:jc w:val="both"/>
        <w:rPr>
          <w:sz w:val="24"/>
        </w:rPr>
      </w:pPr>
      <w:r w:rsidRPr="00FA6C3C">
        <w:rPr>
          <w:sz w:val="24"/>
        </w:rPr>
        <w:t>La faculté des sciences et technologies étant l’une des grandes facultés</w:t>
      </w:r>
      <w:r w:rsidR="00791680">
        <w:rPr>
          <w:sz w:val="24"/>
        </w:rPr>
        <w:t xml:space="preserve"> au sein de l’université car elle égorge dans son sein un nombre important des étudiants et des corps académiques</w:t>
      </w:r>
      <w:r w:rsidR="00744BCA" w:rsidRPr="00FA6C3C">
        <w:rPr>
          <w:sz w:val="24"/>
        </w:rPr>
        <w:t>.</w:t>
      </w:r>
      <w:r w:rsidR="00791680">
        <w:rPr>
          <w:sz w:val="24"/>
        </w:rPr>
        <w:t xml:space="preserve"> </w:t>
      </w:r>
      <w:r w:rsidR="00F64970" w:rsidRPr="00FA6C3C">
        <w:rPr>
          <w:sz w:val="24"/>
        </w:rPr>
        <w:t>C</w:t>
      </w:r>
      <w:r w:rsidR="001C73D2" w:rsidRPr="00FA6C3C">
        <w:rPr>
          <w:sz w:val="24"/>
        </w:rPr>
        <w:t xml:space="preserve">ompte tenu de sa grandeur en nombre des étudiants </w:t>
      </w:r>
      <w:r w:rsidR="00736319" w:rsidRPr="00FA6C3C">
        <w:rPr>
          <w:sz w:val="24"/>
        </w:rPr>
        <w:t>le contrôle de frais académique</w:t>
      </w:r>
      <w:r w:rsidR="00F97148" w:rsidRPr="00FA6C3C">
        <w:rPr>
          <w:sz w:val="24"/>
        </w:rPr>
        <w:t xml:space="preserve"> n’est pas une chose simple et facile</w:t>
      </w:r>
      <w:r w:rsidR="00C9589E">
        <w:rPr>
          <w:sz w:val="24"/>
        </w:rPr>
        <w:t xml:space="preserve">, </w:t>
      </w:r>
      <w:r w:rsidR="00E65323" w:rsidRPr="00FA6C3C">
        <w:rPr>
          <w:sz w:val="24"/>
        </w:rPr>
        <w:t xml:space="preserve">en cela il sera </w:t>
      </w:r>
      <w:r w:rsidR="00A26A0B" w:rsidRPr="00FA6C3C">
        <w:rPr>
          <w:sz w:val="24"/>
        </w:rPr>
        <w:t>mis</w:t>
      </w:r>
      <w:r w:rsidR="00E65323" w:rsidRPr="00FA6C3C">
        <w:rPr>
          <w:sz w:val="24"/>
        </w:rPr>
        <w:t xml:space="preserve"> en place </w:t>
      </w:r>
      <w:r w:rsidR="00A26A0B" w:rsidRPr="00FA6C3C">
        <w:rPr>
          <w:sz w:val="24"/>
        </w:rPr>
        <w:t xml:space="preserve">un système de contrôle de frais par </w:t>
      </w:r>
      <w:r w:rsidR="00C9589E">
        <w:rPr>
          <w:sz w:val="24"/>
        </w:rPr>
        <w:t>un</w:t>
      </w:r>
      <w:r w:rsidR="00216138">
        <w:rPr>
          <w:sz w:val="24"/>
        </w:rPr>
        <w:t xml:space="preserve"> moyen informatique.</w:t>
      </w:r>
      <w:r w:rsidR="00F5685A">
        <w:rPr>
          <w:sz w:val="24"/>
        </w:rPr>
        <w:t xml:space="preserve"> </w:t>
      </w:r>
    </w:p>
    <w:p w:rsidR="00D475D9" w:rsidRDefault="00A26A0B" w:rsidP="00F5685A">
      <w:pPr>
        <w:ind w:firstLine="708"/>
        <w:jc w:val="both"/>
        <w:rPr>
          <w:sz w:val="24"/>
        </w:rPr>
      </w:pPr>
      <w:r w:rsidRPr="00FA6C3C">
        <w:rPr>
          <w:sz w:val="24"/>
        </w:rPr>
        <w:t>L’étudiant scanne</w:t>
      </w:r>
      <w:r w:rsidR="003A5F8F" w:rsidRPr="00FA6C3C">
        <w:rPr>
          <w:sz w:val="24"/>
        </w:rPr>
        <w:t xml:space="preserve"> son code QR qui lui facilite la tâche d’accéder à la faculté </w:t>
      </w:r>
      <w:r w:rsidR="00617EFB" w:rsidRPr="00FA6C3C">
        <w:rPr>
          <w:sz w:val="24"/>
        </w:rPr>
        <w:t>et lui permet de bien conserver son bordereau en papier qui était exposé à plusieurs problème physique.</w:t>
      </w:r>
    </w:p>
    <w:p w:rsidR="008A7834" w:rsidRDefault="008A7834" w:rsidP="00F5685A">
      <w:pPr>
        <w:ind w:firstLine="708"/>
        <w:jc w:val="both"/>
        <w:rPr>
          <w:sz w:val="24"/>
        </w:rPr>
      </w:pPr>
      <w:r>
        <w:rPr>
          <w:sz w:val="24"/>
        </w:rPr>
        <w:t xml:space="preserve">Ce système est destiné à la faculté des sciences et technologies pour un temps et ensuite elle sera </w:t>
      </w:r>
      <w:r w:rsidR="007B77A7">
        <w:rPr>
          <w:sz w:val="24"/>
        </w:rPr>
        <w:t>déployée</w:t>
      </w:r>
      <w:r>
        <w:rPr>
          <w:sz w:val="24"/>
        </w:rPr>
        <w:t xml:space="preserve"> dans toutes les facultés de l’Université de Kinshasa. Les utilisateurs finaux </w:t>
      </w:r>
      <w:r w:rsidR="007B77A7">
        <w:rPr>
          <w:sz w:val="24"/>
        </w:rPr>
        <w:t>de ce nouveau système s</w:t>
      </w:r>
      <w:r w:rsidR="0092388E">
        <w:rPr>
          <w:sz w:val="24"/>
        </w:rPr>
        <w:t>eront les étudia</w:t>
      </w:r>
      <w:r w:rsidR="009667D6">
        <w:rPr>
          <w:sz w:val="24"/>
        </w:rPr>
        <w:t xml:space="preserve">nts </w:t>
      </w:r>
      <w:r w:rsidR="007B77A7">
        <w:rPr>
          <w:sz w:val="24"/>
        </w:rPr>
        <w:t>ainsi que les corps académiques.</w:t>
      </w:r>
    </w:p>
    <w:p w:rsidR="007B77A7" w:rsidRDefault="0016153F" w:rsidP="00631C9F">
      <w:pPr>
        <w:pStyle w:val="Titre2"/>
      </w:pPr>
      <w:bookmarkStart w:id="6" w:name="_Toc148667020"/>
      <w:r>
        <w:t>Quels problèmes l’application résoudra-telle ?</w:t>
      </w:r>
      <w:bookmarkEnd w:id="6"/>
    </w:p>
    <w:p w:rsidR="0016153F" w:rsidRDefault="0016153F" w:rsidP="0016153F">
      <w:pPr>
        <w:rPr>
          <w:sz w:val="24"/>
        </w:rPr>
      </w:pPr>
      <w:r w:rsidRPr="00A873BF">
        <w:rPr>
          <w:sz w:val="24"/>
        </w:rPr>
        <w:t xml:space="preserve">Ce nouveau système résoudra </w:t>
      </w:r>
      <w:r w:rsidR="00A873BF" w:rsidRPr="00A873BF">
        <w:rPr>
          <w:sz w:val="24"/>
        </w:rPr>
        <w:t>le</w:t>
      </w:r>
      <w:r w:rsidR="00A873BF">
        <w:rPr>
          <w:sz w:val="24"/>
        </w:rPr>
        <w:t>s</w:t>
      </w:r>
      <w:r w:rsidR="00A873BF" w:rsidRPr="00A873BF">
        <w:rPr>
          <w:sz w:val="24"/>
        </w:rPr>
        <w:t xml:space="preserve"> problème</w:t>
      </w:r>
      <w:r w:rsidR="00A873BF">
        <w:rPr>
          <w:sz w:val="24"/>
        </w:rPr>
        <w:t>s</w:t>
      </w:r>
      <w:r w:rsidR="00A873BF" w:rsidRPr="00A873BF">
        <w:rPr>
          <w:sz w:val="24"/>
        </w:rPr>
        <w:t xml:space="preserve"> suivant</w:t>
      </w:r>
      <w:r w:rsidR="00A873BF">
        <w:rPr>
          <w:sz w:val="24"/>
        </w:rPr>
        <w:t>s</w:t>
      </w:r>
      <w:r w:rsidRPr="00A873BF">
        <w:rPr>
          <w:sz w:val="24"/>
        </w:rPr>
        <w:t> :</w:t>
      </w:r>
    </w:p>
    <w:p w:rsidR="00881B12" w:rsidRDefault="00881B12" w:rsidP="00066585">
      <w:pPr>
        <w:pStyle w:val="Paragraphedeliste"/>
        <w:numPr>
          <w:ilvl w:val="0"/>
          <w:numId w:val="6"/>
        </w:numPr>
        <w:rPr>
          <w:sz w:val="24"/>
        </w:rPr>
      </w:pPr>
      <w:r>
        <w:rPr>
          <w:sz w:val="24"/>
        </w:rPr>
        <w:t>Problème de perte de bordereau par des étudiants ;</w:t>
      </w:r>
    </w:p>
    <w:p w:rsidR="00066585" w:rsidRDefault="00953514" w:rsidP="00066585">
      <w:pPr>
        <w:pStyle w:val="Paragraphedeliste"/>
        <w:numPr>
          <w:ilvl w:val="0"/>
          <w:numId w:val="6"/>
        </w:numPr>
        <w:rPr>
          <w:sz w:val="24"/>
        </w:rPr>
      </w:pPr>
      <w:r>
        <w:rPr>
          <w:sz w:val="24"/>
        </w:rPr>
        <w:t xml:space="preserve">Diminuer le taux de fraude et </w:t>
      </w:r>
      <w:r w:rsidR="00881B12">
        <w:rPr>
          <w:sz w:val="24"/>
        </w:rPr>
        <w:t xml:space="preserve">de </w:t>
      </w:r>
      <w:r>
        <w:rPr>
          <w:sz w:val="24"/>
        </w:rPr>
        <w:t>corruption ;</w:t>
      </w:r>
    </w:p>
    <w:p w:rsidR="0065232C" w:rsidRPr="00066585" w:rsidRDefault="00066585" w:rsidP="00066585">
      <w:pPr>
        <w:pStyle w:val="Paragraphedeliste"/>
        <w:numPr>
          <w:ilvl w:val="0"/>
          <w:numId w:val="6"/>
        </w:numPr>
        <w:rPr>
          <w:sz w:val="24"/>
        </w:rPr>
      </w:pPr>
      <w:r>
        <w:rPr>
          <w:sz w:val="24"/>
        </w:rPr>
        <w:t>Contribuera à l’informatisation de l’université ;</w:t>
      </w:r>
      <w:r w:rsidR="00263916" w:rsidRPr="00066585">
        <w:rPr>
          <w:sz w:val="24"/>
        </w:rPr>
        <w:t xml:space="preserve"> </w:t>
      </w:r>
    </w:p>
    <w:p w:rsidR="00D475D9" w:rsidRDefault="00B24FCD" w:rsidP="00631C9F">
      <w:pPr>
        <w:pStyle w:val="Titre2"/>
      </w:pPr>
      <w:bookmarkStart w:id="7" w:name="_Toc148667021"/>
      <w:r>
        <w:t>Résultats</w:t>
      </w:r>
      <w:r w:rsidR="003F53CC" w:rsidRPr="00EF4C27">
        <w:t xml:space="preserve"> attendus</w:t>
      </w:r>
      <w:r w:rsidR="00DC18E1">
        <w:t xml:space="preserve"> et condition d’utilisation de l’application</w:t>
      </w:r>
      <w:bookmarkEnd w:id="7"/>
    </w:p>
    <w:p w:rsidR="00CE2B54" w:rsidRPr="00CE2B54" w:rsidRDefault="00CE2B54" w:rsidP="00CE2B54">
      <w:r>
        <w:t>Les résultats attendus de l’application :</w:t>
      </w:r>
    </w:p>
    <w:p w:rsidR="00CE2B54" w:rsidRDefault="00CE2B54" w:rsidP="00CE2B54">
      <w:pPr>
        <w:pStyle w:val="Paragraphedeliste"/>
        <w:numPr>
          <w:ilvl w:val="0"/>
          <w:numId w:val="6"/>
        </w:numPr>
        <w:rPr>
          <w:sz w:val="24"/>
        </w:rPr>
      </w:pPr>
      <w:r>
        <w:rPr>
          <w:sz w:val="24"/>
        </w:rPr>
        <w:t>Délivré les codes QR</w:t>
      </w:r>
      <w:r>
        <w:rPr>
          <w:sz w:val="24"/>
        </w:rPr>
        <w:t xml:space="preserve"> manière unique</w:t>
      </w:r>
      <w:r>
        <w:rPr>
          <w:sz w:val="24"/>
        </w:rPr>
        <w:t xml:space="preserve"> aux étudiants ;</w:t>
      </w:r>
    </w:p>
    <w:p w:rsidR="00CE2B54" w:rsidRDefault="00CE2B54" w:rsidP="00CE2B54">
      <w:pPr>
        <w:pStyle w:val="Paragraphedeliste"/>
        <w:numPr>
          <w:ilvl w:val="0"/>
          <w:numId w:val="6"/>
        </w:numPr>
        <w:rPr>
          <w:sz w:val="24"/>
        </w:rPr>
      </w:pPr>
      <w:r>
        <w:rPr>
          <w:sz w:val="24"/>
        </w:rPr>
        <w:t>Accès facile, contrôler et sécurisé lors de contrôles ;</w:t>
      </w:r>
    </w:p>
    <w:p w:rsidR="00CE2B54" w:rsidRDefault="00CE2B54" w:rsidP="00CE2B54">
      <w:pPr>
        <w:pStyle w:val="Paragraphedeliste"/>
        <w:numPr>
          <w:ilvl w:val="0"/>
          <w:numId w:val="6"/>
        </w:numPr>
        <w:rPr>
          <w:sz w:val="24"/>
        </w:rPr>
      </w:pPr>
      <w:r>
        <w:rPr>
          <w:sz w:val="24"/>
        </w:rPr>
        <w:t>Avoir la synthèse rapide des nombres des étudiants ;</w:t>
      </w:r>
    </w:p>
    <w:p w:rsidR="00DE3B75" w:rsidRDefault="00503DF3" w:rsidP="00CE2B54">
      <w:pPr>
        <w:pStyle w:val="Paragraphedeliste"/>
        <w:numPr>
          <w:ilvl w:val="0"/>
          <w:numId w:val="6"/>
        </w:numPr>
        <w:rPr>
          <w:sz w:val="24"/>
        </w:rPr>
      </w:pPr>
      <w:r>
        <w:rPr>
          <w:sz w:val="24"/>
        </w:rPr>
        <w:t>Récupération du code QR en cas de perte</w:t>
      </w:r>
      <w:r w:rsidR="00DE3B75">
        <w:rPr>
          <w:sz w:val="24"/>
        </w:rPr>
        <w:t> ;</w:t>
      </w:r>
    </w:p>
    <w:p w:rsidR="001B0C5E" w:rsidRPr="00DE3B75" w:rsidRDefault="00CE2B54" w:rsidP="00CE2B54">
      <w:pPr>
        <w:pStyle w:val="Paragraphedeliste"/>
        <w:numPr>
          <w:ilvl w:val="0"/>
          <w:numId w:val="6"/>
        </w:numPr>
        <w:rPr>
          <w:sz w:val="24"/>
        </w:rPr>
      </w:pPr>
      <w:r w:rsidRPr="00DE3B75">
        <w:rPr>
          <w:sz w:val="24"/>
        </w:rPr>
        <w:t>Déterminer rapidement les nombres des étudiants par promotion </w:t>
      </w:r>
    </w:p>
    <w:p w:rsidR="0062075D" w:rsidRDefault="00617EFB" w:rsidP="000709BB">
      <w:pPr>
        <w:ind w:firstLine="708"/>
        <w:jc w:val="both"/>
        <w:rPr>
          <w:sz w:val="24"/>
        </w:rPr>
      </w:pPr>
      <w:r w:rsidRPr="00FA6C3C">
        <w:rPr>
          <w:sz w:val="24"/>
        </w:rPr>
        <w:t>Not</w:t>
      </w:r>
      <w:r w:rsidR="00DE3B75">
        <w:rPr>
          <w:sz w:val="24"/>
        </w:rPr>
        <w:t>re application fonctionnera via un navigateur web pour délivré des codes QR</w:t>
      </w:r>
      <w:r w:rsidR="00535908" w:rsidRPr="00FA6C3C">
        <w:rPr>
          <w:sz w:val="24"/>
        </w:rPr>
        <w:t xml:space="preserve"> et permettra de scanner le code QR des étudiants, les </w:t>
      </w:r>
      <w:r w:rsidR="00C7741C" w:rsidRPr="00FA6C3C">
        <w:rPr>
          <w:sz w:val="24"/>
        </w:rPr>
        <w:t xml:space="preserve">enregistrer et faire les suivis. Le système </w:t>
      </w:r>
      <w:r w:rsidR="00BE283D" w:rsidRPr="00FA6C3C">
        <w:rPr>
          <w:sz w:val="24"/>
        </w:rPr>
        <w:t xml:space="preserve">vérifiera la validité du code QR et affichera l’identité complet de celui-ci en affichant : le nom, post-nom, prénom, </w:t>
      </w:r>
      <w:r w:rsidR="008B4B26">
        <w:rPr>
          <w:sz w:val="24"/>
        </w:rPr>
        <w:t>le Numéro du bordereau</w:t>
      </w:r>
      <w:r w:rsidR="00BE283D" w:rsidRPr="00FA6C3C">
        <w:rPr>
          <w:sz w:val="24"/>
        </w:rPr>
        <w:t xml:space="preserve"> l’étudiant. </w:t>
      </w:r>
    </w:p>
    <w:p w:rsidR="00EF4C27" w:rsidRDefault="00BE283D" w:rsidP="000709BB">
      <w:pPr>
        <w:ind w:firstLine="708"/>
        <w:jc w:val="both"/>
        <w:rPr>
          <w:sz w:val="24"/>
        </w:rPr>
      </w:pPr>
      <w:r w:rsidRPr="00FA6C3C">
        <w:rPr>
          <w:sz w:val="24"/>
        </w:rPr>
        <w:t xml:space="preserve">Cette affichage permettra d’identifier </w:t>
      </w:r>
      <w:r w:rsidR="00AE12A3" w:rsidRPr="00FA6C3C">
        <w:rPr>
          <w:sz w:val="24"/>
        </w:rPr>
        <w:t>le propriétaire sans demander se</w:t>
      </w:r>
      <w:r w:rsidR="00B24FCD" w:rsidRPr="00FA6C3C">
        <w:rPr>
          <w:sz w:val="24"/>
        </w:rPr>
        <w:t>s pièces d’identité pour preuve.</w:t>
      </w:r>
    </w:p>
    <w:p w:rsidR="00DC18E1" w:rsidRDefault="00DC18E1" w:rsidP="00631C9F">
      <w:pPr>
        <w:pStyle w:val="Titre2"/>
      </w:pPr>
      <w:bookmarkStart w:id="8" w:name="_Toc148667022"/>
      <w:r>
        <w:t>Quand</w:t>
      </w:r>
      <w:r w:rsidR="00431A60">
        <w:t xml:space="preserve"> et pourquoi</w:t>
      </w:r>
      <w:r>
        <w:t xml:space="preserve"> l’application est-elle attendue ?</w:t>
      </w:r>
      <w:bookmarkEnd w:id="8"/>
    </w:p>
    <w:p w:rsidR="00BB098B" w:rsidRPr="008C2D4E" w:rsidRDefault="008C2D4E" w:rsidP="00555397">
      <w:pPr>
        <w:ind w:firstLine="708"/>
        <w:jc w:val="both"/>
        <w:rPr>
          <w:sz w:val="24"/>
        </w:rPr>
      </w:pPr>
      <w:r>
        <w:rPr>
          <w:sz w:val="24"/>
        </w:rPr>
        <w:t>L’application est attendu pour l’année académique 2023-2024</w:t>
      </w:r>
      <w:r w:rsidR="00555397">
        <w:rPr>
          <w:sz w:val="24"/>
        </w:rPr>
        <w:t xml:space="preserve"> et cette application </w:t>
      </w:r>
      <w:r w:rsidR="00766E3B">
        <w:rPr>
          <w:sz w:val="24"/>
        </w:rPr>
        <w:t>va résoudre le problème de contrôle de frais académique d’une manière automatique et sécurisée.</w:t>
      </w:r>
    </w:p>
    <w:p w:rsidR="00E3219B" w:rsidRPr="00EF4C27" w:rsidRDefault="003F53CC" w:rsidP="00631C9F">
      <w:pPr>
        <w:pStyle w:val="Titre2"/>
      </w:pPr>
      <w:bookmarkStart w:id="9" w:name="_Toc148667023"/>
      <w:r w:rsidRPr="00EF4C27">
        <w:t>Organisation</w:t>
      </w:r>
      <w:bookmarkEnd w:id="9"/>
    </w:p>
    <w:p w:rsidR="00F61E39" w:rsidRPr="00FA6C3C" w:rsidRDefault="00F61E39" w:rsidP="00254820">
      <w:pPr>
        <w:rPr>
          <w:sz w:val="24"/>
        </w:rPr>
      </w:pPr>
      <w:r w:rsidRPr="00EF4C27">
        <w:tab/>
      </w:r>
      <w:r w:rsidRPr="00FA6C3C">
        <w:rPr>
          <w:b/>
          <w:sz w:val="24"/>
        </w:rPr>
        <w:t>Le maitre d’ouvrage</w:t>
      </w:r>
      <w:r w:rsidR="00711327" w:rsidRPr="00FA6C3C">
        <w:rPr>
          <w:sz w:val="24"/>
        </w:rPr>
        <w:t> : Université de Kinshasa</w:t>
      </w:r>
    </w:p>
    <w:p w:rsidR="00744E4C" w:rsidRPr="00FA6C3C" w:rsidRDefault="00711327" w:rsidP="00E15CF3">
      <w:pPr>
        <w:jc w:val="both"/>
        <w:rPr>
          <w:sz w:val="24"/>
        </w:rPr>
      </w:pPr>
      <w:r w:rsidRPr="00FA6C3C">
        <w:rPr>
          <w:sz w:val="24"/>
        </w:rPr>
        <w:tab/>
      </w:r>
      <w:r w:rsidRPr="00FA6C3C">
        <w:rPr>
          <w:b/>
          <w:sz w:val="24"/>
        </w:rPr>
        <w:t>Le maitre d’œuvre :</w:t>
      </w:r>
      <w:r w:rsidR="005F4D76" w:rsidRPr="00FA6C3C">
        <w:rPr>
          <w:sz w:val="24"/>
        </w:rPr>
        <w:t xml:space="preserve"> </w:t>
      </w:r>
      <w:r w:rsidRPr="00FA6C3C">
        <w:rPr>
          <w:sz w:val="24"/>
        </w:rPr>
        <w:t xml:space="preserve">3 étudiants </w:t>
      </w:r>
      <w:r w:rsidR="005F4D76" w:rsidRPr="00FA6C3C">
        <w:rPr>
          <w:sz w:val="24"/>
        </w:rPr>
        <w:t xml:space="preserve">tous </w:t>
      </w:r>
      <w:r w:rsidRPr="00FA6C3C">
        <w:rPr>
          <w:sz w:val="24"/>
        </w:rPr>
        <w:t>en deuxième</w:t>
      </w:r>
      <w:r w:rsidR="00E3219B" w:rsidRPr="00FA6C3C">
        <w:rPr>
          <w:sz w:val="24"/>
        </w:rPr>
        <w:t xml:space="preserve"> année</w:t>
      </w:r>
      <w:r w:rsidRPr="00FA6C3C">
        <w:rPr>
          <w:sz w:val="24"/>
        </w:rPr>
        <w:t xml:space="preserve"> de Licence </w:t>
      </w:r>
      <w:r w:rsidR="00D51083" w:rsidRPr="00FA6C3C">
        <w:rPr>
          <w:sz w:val="24"/>
        </w:rPr>
        <w:t xml:space="preserve">Informatique </w:t>
      </w:r>
      <w:r w:rsidR="002971DA" w:rsidRPr="00FA6C3C">
        <w:rPr>
          <w:sz w:val="24"/>
        </w:rPr>
        <w:t>(</w:t>
      </w:r>
      <w:r w:rsidR="00EF44AE" w:rsidRPr="00FA6C3C">
        <w:rPr>
          <w:sz w:val="24"/>
        </w:rPr>
        <w:t>LMD)</w:t>
      </w:r>
      <w:r w:rsidR="003204F1" w:rsidRPr="00FA6C3C">
        <w:rPr>
          <w:sz w:val="24"/>
        </w:rPr>
        <w:t xml:space="preserve">, leurs rôles </w:t>
      </w:r>
      <w:r w:rsidR="00DC18E1" w:rsidRPr="00FA6C3C">
        <w:rPr>
          <w:sz w:val="24"/>
        </w:rPr>
        <w:t>sont</w:t>
      </w:r>
      <w:r w:rsidR="003204F1" w:rsidRPr="00FA6C3C">
        <w:rPr>
          <w:sz w:val="24"/>
        </w:rPr>
        <w:t xml:space="preserve"> d’interagir avec </w:t>
      </w:r>
      <w:r w:rsidR="00677466" w:rsidRPr="00FA6C3C">
        <w:rPr>
          <w:sz w:val="24"/>
        </w:rPr>
        <w:t xml:space="preserve">le maitre d’ouvrage en chaque interaction et de fournir </w:t>
      </w:r>
      <w:r w:rsidR="00295891" w:rsidRPr="00FA6C3C">
        <w:rPr>
          <w:sz w:val="24"/>
        </w:rPr>
        <w:t xml:space="preserve">le produit à l’entreprise </w:t>
      </w:r>
      <w:r w:rsidR="00B70DC4" w:rsidRPr="00FA6C3C">
        <w:rPr>
          <w:sz w:val="24"/>
        </w:rPr>
        <w:t>Université de Kinshasa</w:t>
      </w:r>
      <w:r w:rsidR="00F27C22" w:rsidRPr="00FA6C3C">
        <w:rPr>
          <w:sz w:val="24"/>
        </w:rPr>
        <w:t>.</w:t>
      </w: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0E2492" w:rsidRDefault="000E2492" w:rsidP="00E15CF3">
      <w:pPr>
        <w:jc w:val="both"/>
        <w:rPr>
          <w:b/>
          <w:sz w:val="24"/>
          <w:szCs w:val="24"/>
        </w:rPr>
      </w:pPr>
    </w:p>
    <w:p w:rsidR="00B4159D" w:rsidRPr="00D710EF" w:rsidRDefault="00B4159D" w:rsidP="00E15CF3">
      <w:pPr>
        <w:jc w:val="both"/>
        <w:rPr>
          <w:b/>
          <w:sz w:val="24"/>
          <w:szCs w:val="24"/>
        </w:rPr>
      </w:pPr>
      <w:r w:rsidRPr="00D710EF">
        <w:rPr>
          <w:b/>
          <w:sz w:val="24"/>
          <w:szCs w:val="24"/>
        </w:rPr>
        <w:t>Ordinogramme du projet</w:t>
      </w:r>
    </w:p>
    <w:p w:rsidR="00B4159D" w:rsidRPr="00D10512" w:rsidRDefault="000E2492" w:rsidP="00E15CF3">
      <w:pPr>
        <w:jc w:val="both"/>
      </w:pPr>
      <w:r>
        <w:rPr>
          <w:b/>
          <w:noProof/>
          <w:sz w:val="24"/>
          <w:szCs w:val="24"/>
          <w:lang w:eastAsia="fr-FR"/>
        </w:rPr>
        <mc:AlternateContent>
          <mc:Choice Requires="wpg">
            <w:drawing>
              <wp:anchor distT="0" distB="0" distL="114300" distR="114300" simplePos="0" relativeHeight="251672576" behindDoc="0" locked="0" layoutInCell="1" allowOverlap="1" wp14:anchorId="51BECD7E" wp14:editId="1FDE445A">
                <wp:simplePos x="0" y="0"/>
                <wp:positionH relativeFrom="column">
                  <wp:posOffset>-373380</wp:posOffset>
                </wp:positionH>
                <wp:positionV relativeFrom="paragraph">
                  <wp:posOffset>225251</wp:posOffset>
                </wp:positionV>
                <wp:extent cx="6509420" cy="5595870"/>
                <wp:effectExtent l="0" t="0" r="5715" b="5080"/>
                <wp:wrapNone/>
                <wp:docPr id="2" name="Groupe 2"/>
                <wp:cNvGraphicFramePr/>
                <a:graphic xmlns:a="http://schemas.openxmlformats.org/drawingml/2006/main">
                  <a:graphicData uri="http://schemas.microsoft.com/office/word/2010/wordprocessingGroup">
                    <wpg:wgp>
                      <wpg:cNvGrpSpPr/>
                      <wpg:grpSpPr>
                        <a:xfrm>
                          <a:off x="0" y="0"/>
                          <a:ext cx="6509420" cy="5595870"/>
                          <a:chOff x="0" y="0"/>
                          <a:chExt cx="6509420" cy="5595870"/>
                        </a:xfrm>
                      </wpg:grpSpPr>
                      <wpg:grpSp>
                        <wpg:cNvPr id="22" name="Groupe 22"/>
                        <wpg:cNvGrpSpPr/>
                        <wpg:grpSpPr>
                          <a:xfrm>
                            <a:off x="0" y="817808"/>
                            <a:ext cx="6509420" cy="4778062"/>
                            <a:chOff x="0" y="0"/>
                            <a:chExt cx="6509420" cy="4778062"/>
                          </a:xfrm>
                        </wpg:grpSpPr>
                        <wpg:grpSp>
                          <wpg:cNvPr id="18" name="Groupe 18"/>
                          <wpg:cNvGrpSpPr/>
                          <wpg:grpSpPr>
                            <a:xfrm>
                              <a:off x="0" y="0"/>
                              <a:ext cx="5167648" cy="4778062"/>
                              <a:chOff x="0" y="0"/>
                              <a:chExt cx="5167648" cy="4778062"/>
                            </a:xfrm>
                          </wpg:grpSpPr>
                          <wpg:grpSp>
                            <wpg:cNvPr id="15" name="Groupe 15"/>
                            <wpg:cNvGrpSpPr/>
                            <wpg:grpSpPr>
                              <a:xfrm>
                                <a:off x="1281448" y="0"/>
                                <a:ext cx="3886200" cy="4331916"/>
                                <a:chOff x="0" y="0"/>
                                <a:chExt cx="3886200" cy="4331916"/>
                              </a:xfrm>
                            </wpg:grpSpPr>
                            <wps:wsp>
                              <wps:cNvPr id="7" name="Connecteur droit avec flèche 7"/>
                              <wps:cNvCnPr/>
                              <wps:spPr>
                                <a:xfrm>
                                  <a:off x="1945037" y="0"/>
                                  <a:ext cx="0" cy="4572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V="1">
                                  <a:off x="0" y="449450"/>
                                  <a:ext cx="0" cy="34386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a:off x="0" y="449450"/>
                                  <a:ext cx="3886200" cy="254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flipV="1">
                                  <a:off x="3882325" y="457200"/>
                                  <a:ext cx="1921" cy="45527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a:off x="1945037" y="457200"/>
                                  <a:ext cx="0" cy="194127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eur en angle 14"/>
                              <wps:cNvCnPr/>
                              <wps:spPr>
                                <a:xfrm flipH="1">
                                  <a:off x="681925" y="3649850"/>
                                  <a:ext cx="1373429" cy="682066"/>
                                </a:xfrm>
                                <a:prstGeom prst="bentConnector3">
                                  <a:avLst>
                                    <a:gd name="adj1" fmla="val -62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 name="Zone de texte 17"/>
                            <wps:cNvSpPr txBox="1"/>
                            <wps:spPr>
                              <a:xfrm>
                                <a:off x="0" y="3934496"/>
                                <a:ext cx="1963373" cy="843566"/>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2784"/>
                                  </w:tblGrid>
                                  <w:tr w:rsidR="004C3798" w:rsidTr="00DD0F13">
                                    <w:trPr>
                                      <w:trHeight w:val="331"/>
                                    </w:trPr>
                                    <w:tc>
                                      <w:tcPr>
                                        <w:tcW w:w="3220" w:type="dxa"/>
                                        <w:shd w:val="clear" w:color="auto" w:fill="59A9F2" w:themeFill="accent1" w:themeFillTint="99"/>
                                      </w:tcPr>
                                      <w:p w:rsidR="004C3798" w:rsidRDefault="004C3798" w:rsidP="004C3798">
                                        <w:pPr>
                                          <w:jc w:val="center"/>
                                          <w:rPr>
                                            <w:b/>
                                          </w:rPr>
                                        </w:pPr>
                                        <w:r>
                                          <w:rPr>
                                            <w:b/>
                                          </w:rPr>
                                          <w:t>Les Utilisateurs</w:t>
                                        </w:r>
                                      </w:p>
                                    </w:tc>
                                  </w:tr>
                                  <w:tr w:rsidR="004C3798" w:rsidTr="00DD0F13">
                                    <w:trPr>
                                      <w:trHeight w:val="345"/>
                                    </w:trPr>
                                    <w:tc>
                                      <w:tcPr>
                                        <w:tcW w:w="3220" w:type="dxa"/>
                                        <w:shd w:val="clear" w:color="auto" w:fill="C4EEFF" w:themeFill="accent2" w:themeFillTint="33"/>
                                      </w:tcPr>
                                      <w:p w:rsidR="004C3798" w:rsidRDefault="004C3798" w:rsidP="004C3798">
                                        <w:pPr>
                                          <w:pStyle w:val="Paragraphedeliste"/>
                                          <w:numPr>
                                            <w:ilvl w:val="0"/>
                                            <w:numId w:val="4"/>
                                          </w:numPr>
                                          <w:jc w:val="both"/>
                                          <w:rPr>
                                            <w:b/>
                                          </w:rPr>
                                        </w:pPr>
                                        <w:r>
                                          <w:rPr>
                                            <w:b/>
                                          </w:rPr>
                                          <w:t>Les Testeurs du système</w:t>
                                        </w:r>
                                      </w:p>
                                      <w:p w:rsidR="004C3798" w:rsidRPr="00A92BFB" w:rsidRDefault="004C3798" w:rsidP="004C3798">
                                        <w:pPr>
                                          <w:pStyle w:val="Paragraphedeliste"/>
                                          <w:numPr>
                                            <w:ilvl w:val="0"/>
                                            <w:numId w:val="4"/>
                                          </w:numPr>
                                          <w:jc w:val="both"/>
                                          <w:rPr>
                                            <w:b/>
                                          </w:rPr>
                                        </w:pPr>
                                        <w:r>
                                          <w:rPr>
                                            <w:b/>
                                          </w:rPr>
                                          <w:t>Les étudiants</w:t>
                                        </w:r>
                                      </w:p>
                                    </w:tc>
                                  </w:tr>
                                </w:tbl>
                                <w:p w:rsidR="004C3798" w:rsidRDefault="004C3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Zone de texte 19"/>
                          <wps:cNvSpPr txBox="1"/>
                          <wps:spPr>
                            <a:xfrm>
                              <a:off x="1837427" y="2398143"/>
                              <a:ext cx="2839791" cy="1384479"/>
                            </a:xfrm>
                            <a:prstGeom prst="rect">
                              <a:avLst/>
                            </a:prstGeom>
                            <a:solidFill>
                              <a:schemeClr val="lt1"/>
                            </a:solidFill>
                            <a:ln w="6350">
                              <a:noFill/>
                            </a:ln>
                          </wps:spPr>
                          <wps:txbx>
                            <w:txbxContent>
                              <w:tbl>
                                <w:tblPr>
                                  <w:tblStyle w:val="Grilledutableau"/>
                                  <w:tblW w:w="4248" w:type="dxa"/>
                                  <w:tblLook w:val="04A0" w:firstRow="1" w:lastRow="0" w:firstColumn="1" w:lastColumn="0" w:noHBand="0" w:noVBand="1"/>
                                </w:tblPr>
                                <w:tblGrid>
                                  <w:gridCol w:w="4248"/>
                                </w:tblGrid>
                                <w:tr w:rsidR="004C3798" w:rsidTr="004C3798">
                                  <w:trPr>
                                    <w:trHeight w:val="378"/>
                                  </w:trPr>
                                  <w:tc>
                                    <w:tcPr>
                                      <w:tcW w:w="4248" w:type="dxa"/>
                                      <w:shd w:val="clear" w:color="auto" w:fill="0B5294" w:themeFill="accent1" w:themeFillShade="BF"/>
                                      <w:vAlign w:val="center"/>
                                    </w:tcPr>
                                    <w:p w:rsidR="004C3798" w:rsidRDefault="004C3798" w:rsidP="004C3798">
                                      <w:pPr>
                                        <w:jc w:val="center"/>
                                        <w:rPr>
                                          <w:b/>
                                        </w:rPr>
                                      </w:pPr>
                                      <w:r>
                                        <w:rPr>
                                          <w:b/>
                                        </w:rPr>
                                        <w:t>Equipe de développeurs</w:t>
                                      </w:r>
                                    </w:p>
                                  </w:tc>
                                </w:tr>
                                <w:tr w:rsidR="004C3798" w:rsidTr="004C3798">
                                  <w:trPr>
                                    <w:trHeight w:val="394"/>
                                  </w:trPr>
                                  <w:tc>
                                    <w:tcPr>
                                      <w:tcW w:w="4248" w:type="dxa"/>
                                      <w:shd w:val="clear" w:color="auto" w:fill="C7E2FA" w:themeFill="accent1" w:themeFillTint="33"/>
                                    </w:tcPr>
                                    <w:p w:rsidR="004C3798" w:rsidRPr="00327672" w:rsidRDefault="004C3798" w:rsidP="004C3798">
                                      <w:pPr>
                                        <w:pStyle w:val="Paragraphedeliste"/>
                                        <w:numPr>
                                          <w:ilvl w:val="0"/>
                                          <w:numId w:val="4"/>
                                        </w:numPr>
                                        <w:jc w:val="both"/>
                                        <w:rPr>
                                          <w:b/>
                                        </w:rPr>
                                      </w:pPr>
                                      <w:r w:rsidRPr="00327672">
                                        <w:rPr>
                                          <w:b/>
                                        </w:rPr>
                                        <w:t>Chef du Projet</w:t>
                                      </w:r>
                                    </w:p>
                                    <w:p w:rsidR="004C3798" w:rsidRPr="00327672" w:rsidRDefault="004C3798" w:rsidP="004C3798">
                                      <w:pPr>
                                        <w:pStyle w:val="Paragraphedeliste"/>
                                        <w:numPr>
                                          <w:ilvl w:val="0"/>
                                          <w:numId w:val="4"/>
                                        </w:numPr>
                                        <w:jc w:val="both"/>
                                        <w:rPr>
                                          <w:b/>
                                        </w:rPr>
                                      </w:pPr>
                                      <w:r w:rsidRPr="00327672">
                                        <w:rPr>
                                          <w:b/>
                                        </w:rPr>
                                        <w:t>Unité Stratégique</w:t>
                                      </w:r>
                                    </w:p>
                                    <w:p w:rsidR="004C3798" w:rsidRPr="00327672" w:rsidRDefault="004C3798" w:rsidP="004C3798">
                                      <w:pPr>
                                        <w:pStyle w:val="Paragraphedeliste"/>
                                        <w:numPr>
                                          <w:ilvl w:val="0"/>
                                          <w:numId w:val="4"/>
                                        </w:numPr>
                                        <w:jc w:val="both"/>
                                        <w:rPr>
                                          <w:b/>
                                        </w:rPr>
                                      </w:pPr>
                                      <w:r w:rsidRPr="00327672">
                                        <w:rPr>
                                          <w:b/>
                                        </w:rPr>
                                        <w:t xml:space="preserve">Analyse </w:t>
                                      </w:r>
                                    </w:p>
                                    <w:p w:rsidR="004C3798" w:rsidRPr="00327672" w:rsidRDefault="004C3798" w:rsidP="004C3798">
                                      <w:pPr>
                                        <w:pStyle w:val="Paragraphedeliste"/>
                                        <w:numPr>
                                          <w:ilvl w:val="0"/>
                                          <w:numId w:val="4"/>
                                        </w:numPr>
                                        <w:jc w:val="both"/>
                                        <w:rPr>
                                          <w:b/>
                                        </w:rPr>
                                      </w:pPr>
                                      <w:r w:rsidRPr="00327672">
                                        <w:rPr>
                                          <w:b/>
                                        </w:rPr>
                                        <w:t>Développeur Web</w:t>
                                      </w:r>
                                    </w:p>
                                    <w:p w:rsidR="004C3798" w:rsidRPr="00E270B7" w:rsidRDefault="004C3798" w:rsidP="004C3798">
                                      <w:pPr>
                                        <w:pStyle w:val="Paragraphedeliste"/>
                                        <w:numPr>
                                          <w:ilvl w:val="0"/>
                                          <w:numId w:val="4"/>
                                        </w:numPr>
                                        <w:jc w:val="both"/>
                                        <w:rPr>
                                          <w:b/>
                                        </w:rPr>
                                      </w:pPr>
                                      <w:r w:rsidRPr="00327672">
                                        <w:rPr>
                                          <w:b/>
                                        </w:rPr>
                                        <w:t>Administrateur de Base de données</w:t>
                                      </w:r>
                                      <w:r>
                                        <w:rPr>
                                          <w:b/>
                                        </w:rPr>
                                        <w:t xml:space="preserve"> </w:t>
                                      </w:r>
                                    </w:p>
                                  </w:tc>
                                </w:tr>
                              </w:tbl>
                              <w:p w:rsidR="004C3798" w:rsidRDefault="004C3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3933645" y="948905"/>
                              <a:ext cx="2575775" cy="817809"/>
                            </a:xfrm>
                            <a:prstGeom prst="rect">
                              <a:avLst/>
                            </a:prstGeom>
                            <a:solidFill>
                              <a:schemeClr val="lt1"/>
                            </a:solidFill>
                            <a:ln w="6350">
                              <a:noFill/>
                            </a:ln>
                          </wps:spPr>
                          <wps:txbx>
                            <w:txbxContent>
                              <w:tbl>
                                <w:tblPr>
                                  <w:tblStyle w:val="Grilledutableau"/>
                                  <w:tblW w:w="3970" w:type="dxa"/>
                                  <w:tblInd w:w="-147" w:type="dxa"/>
                                  <w:tblLook w:val="04A0" w:firstRow="1" w:lastRow="0" w:firstColumn="1" w:lastColumn="0" w:noHBand="0" w:noVBand="1"/>
                                </w:tblPr>
                                <w:tblGrid>
                                  <w:gridCol w:w="3970"/>
                                </w:tblGrid>
                                <w:tr w:rsidR="004C3798" w:rsidTr="004C3798">
                                  <w:trPr>
                                    <w:trHeight w:val="280"/>
                                  </w:trPr>
                                  <w:tc>
                                    <w:tcPr>
                                      <w:tcW w:w="3970" w:type="dxa"/>
                                      <w:shd w:val="clear" w:color="auto" w:fill="59A9F2" w:themeFill="accent1" w:themeFillTint="99"/>
                                      <w:vAlign w:val="center"/>
                                    </w:tcPr>
                                    <w:p w:rsidR="004C3798" w:rsidRDefault="004C3798" w:rsidP="004C3798">
                                      <w:pPr>
                                        <w:jc w:val="center"/>
                                        <w:rPr>
                                          <w:b/>
                                        </w:rPr>
                                      </w:pPr>
                                      <w:r>
                                        <w:rPr>
                                          <w:b/>
                                        </w:rPr>
                                        <w:t>Service Financier</w:t>
                                      </w:r>
                                    </w:p>
                                  </w:tc>
                                </w:tr>
                                <w:tr w:rsidR="004C3798" w:rsidTr="004C3798">
                                  <w:trPr>
                                    <w:trHeight w:val="397"/>
                                  </w:trPr>
                                  <w:tc>
                                    <w:tcPr>
                                      <w:tcW w:w="3970" w:type="dxa"/>
                                      <w:shd w:val="clear" w:color="auto" w:fill="C9FBED" w:themeFill="accent4" w:themeFillTint="33"/>
                                    </w:tcPr>
                                    <w:p w:rsidR="004C3798" w:rsidRDefault="004C3798" w:rsidP="004C3798">
                                      <w:pPr>
                                        <w:pStyle w:val="Paragraphedeliste"/>
                                        <w:numPr>
                                          <w:ilvl w:val="0"/>
                                          <w:numId w:val="4"/>
                                        </w:numPr>
                                        <w:jc w:val="both"/>
                                        <w:rPr>
                                          <w:b/>
                                        </w:rPr>
                                      </w:pPr>
                                      <w:r>
                                        <w:rPr>
                                          <w:b/>
                                        </w:rPr>
                                        <w:t>Doyen de la faculté</w:t>
                                      </w:r>
                                    </w:p>
                                    <w:p w:rsidR="004C3798" w:rsidRDefault="004C3798" w:rsidP="004C3798">
                                      <w:pPr>
                                        <w:pStyle w:val="Paragraphedeliste"/>
                                        <w:numPr>
                                          <w:ilvl w:val="0"/>
                                          <w:numId w:val="4"/>
                                        </w:numPr>
                                        <w:rPr>
                                          <w:b/>
                                        </w:rPr>
                                      </w:pPr>
                                      <w:r>
                                        <w:rPr>
                                          <w:b/>
                                        </w:rPr>
                                        <w:t>Chef du département</w:t>
                                      </w:r>
                                    </w:p>
                                    <w:p w:rsidR="004C3798" w:rsidRPr="00E270B7" w:rsidRDefault="004C3798" w:rsidP="004C3798">
                                      <w:pPr>
                                        <w:pStyle w:val="Paragraphedeliste"/>
                                        <w:numPr>
                                          <w:ilvl w:val="0"/>
                                          <w:numId w:val="4"/>
                                        </w:numPr>
                                        <w:rPr>
                                          <w:b/>
                                        </w:rPr>
                                      </w:pPr>
                                      <w:r>
                                        <w:rPr>
                                          <w:b/>
                                        </w:rPr>
                                        <w:t>Chargé de la recherche</w:t>
                                      </w:r>
                                    </w:p>
                                  </w:tc>
                                </w:tr>
                              </w:tbl>
                              <w:p w:rsidR="004C3798" w:rsidRDefault="004C3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103517" y="793630"/>
                              <a:ext cx="2369337" cy="1171977"/>
                            </a:xfrm>
                            <a:prstGeom prst="rect">
                              <a:avLst/>
                            </a:prstGeom>
                            <a:solidFill>
                              <a:schemeClr val="lt1"/>
                            </a:solidFill>
                            <a:ln w="6350">
                              <a:noFill/>
                            </a:ln>
                          </wps:spPr>
                          <wps:txbx>
                            <w:txbxContent>
                              <w:tbl>
                                <w:tblPr>
                                  <w:tblStyle w:val="Grilledutableau"/>
                                  <w:tblW w:w="0" w:type="auto"/>
                                  <w:tblLook w:val="04A0" w:firstRow="1" w:lastRow="0" w:firstColumn="1" w:lastColumn="0" w:noHBand="0" w:noVBand="1"/>
                                </w:tblPr>
                                <w:tblGrid>
                                  <w:gridCol w:w="3423"/>
                                </w:tblGrid>
                                <w:tr w:rsidR="004C3798" w:rsidTr="00DD0F13">
                                  <w:trPr>
                                    <w:trHeight w:val="342"/>
                                  </w:trPr>
                                  <w:tc>
                                    <w:tcPr>
                                      <w:tcW w:w="4018" w:type="dxa"/>
                                      <w:shd w:val="clear" w:color="auto" w:fill="59A9F2" w:themeFill="accent1" w:themeFillTint="99"/>
                                      <w:vAlign w:val="center"/>
                                    </w:tcPr>
                                    <w:p w:rsidR="004C3798" w:rsidRDefault="004C3798" w:rsidP="004C3798">
                                      <w:pPr>
                                        <w:jc w:val="center"/>
                                        <w:rPr>
                                          <w:b/>
                                        </w:rPr>
                                      </w:pPr>
                                      <w:r>
                                        <w:rPr>
                                          <w:b/>
                                        </w:rPr>
                                        <w:t>Direction Informatique</w:t>
                                      </w:r>
                                    </w:p>
                                  </w:tc>
                                </w:tr>
                                <w:tr w:rsidR="004C3798" w:rsidRPr="00E270B7" w:rsidTr="00DD0F13">
                                  <w:trPr>
                                    <w:trHeight w:val="357"/>
                                  </w:trPr>
                                  <w:tc>
                                    <w:tcPr>
                                      <w:tcW w:w="4018" w:type="dxa"/>
                                      <w:shd w:val="clear" w:color="auto" w:fill="C9FBED" w:themeFill="accent4" w:themeFillTint="33"/>
                                    </w:tcPr>
                                    <w:p w:rsidR="004C3798" w:rsidRDefault="004C3798" w:rsidP="004C3798">
                                      <w:pPr>
                                        <w:pStyle w:val="Paragraphedeliste"/>
                                        <w:numPr>
                                          <w:ilvl w:val="0"/>
                                          <w:numId w:val="4"/>
                                        </w:numPr>
                                        <w:jc w:val="both"/>
                                        <w:rPr>
                                          <w:b/>
                                        </w:rPr>
                                      </w:pPr>
                                      <w:r>
                                        <w:rPr>
                                          <w:b/>
                                        </w:rPr>
                                        <w:t>Chef du bureau Informatique</w:t>
                                      </w:r>
                                    </w:p>
                                    <w:p w:rsidR="004C3798" w:rsidRDefault="004C3798" w:rsidP="004C3798">
                                      <w:pPr>
                                        <w:pStyle w:val="Paragraphedeliste"/>
                                        <w:numPr>
                                          <w:ilvl w:val="0"/>
                                          <w:numId w:val="4"/>
                                        </w:numPr>
                                        <w:rPr>
                                          <w:b/>
                                        </w:rPr>
                                      </w:pPr>
                                      <w:r>
                                        <w:rPr>
                                          <w:b/>
                                        </w:rPr>
                                        <w:t>Consultant Informatique</w:t>
                                      </w:r>
                                    </w:p>
                                    <w:p w:rsidR="004C3798" w:rsidRDefault="004C3798" w:rsidP="004C3798">
                                      <w:pPr>
                                        <w:pStyle w:val="Paragraphedeliste"/>
                                        <w:numPr>
                                          <w:ilvl w:val="0"/>
                                          <w:numId w:val="4"/>
                                        </w:numPr>
                                        <w:rPr>
                                          <w:b/>
                                        </w:rPr>
                                      </w:pPr>
                                      <w:r>
                                        <w:rPr>
                                          <w:b/>
                                        </w:rPr>
                                        <w:t>Administrateur Système</w:t>
                                      </w:r>
                                    </w:p>
                                    <w:p w:rsidR="004C3798" w:rsidRPr="00E270B7" w:rsidRDefault="004C3798" w:rsidP="004C3798">
                                      <w:pPr>
                                        <w:pStyle w:val="Paragraphedeliste"/>
                                        <w:numPr>
                                          <w:ilvl w:val="0"/>
                                          <w:numId w:val="4"/>
                                        </w:numPr>
                                        <w:rPr>
                                          <w:b/>
                                        </w:rPr>
                                      </w:pPr>
                                      <w:r>
                                        <w:rPr>
                                          <w:b/>
                                        </w:rPr>
                                        <w:t>IT Réseaux</w:t>
                                      </w:r>
                                    </w:p>
                                  </w:tc>
                                </w:tr>
                              </w:tbl>
                              <w:p w:rsidR="004C3798" w:rsidRDefault="004C3798" w:rsidP="004C3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 name="Zone de texte 1"/>
                        <wps:cNvSpPr txBox="1"/>
                        <wps:spPr>
                          <a:xfrm>
                            <a:off x="1835239" y="0"/>
                            <a:ext cx="2713165" cy="811369"/>
                          </a:xfrm>
                          <a:prstGeom prst="rect">
                            <a:avLst/>
                          </a:prstGeom>
                          <a:solidFill>
                            <a:schemeClr val="lt1"/>
                          </a:solidFill>
                          <a:ln w="6350">
                            <a:noFill/>
                          </a:ln>
                        </wps:spPr>
                        <wps:txbx>
                          <w:txbxContent>
                            <w:tbl>
                              <w:tblPr>
                                <w:tblStyle w:val="Grilledutableau"/>
                                <w:tblW w:w="4019" w:type="dxa"/>
                                <w:tblInd w:w="-5" w:type="dxa"/>
                                <w:tblLook w:val="04A0" w:firstRow="1" w:lastRow="0" w:firstColumn="1" w:lastColumn="0" w:noHBand="0" w:noVBand="1"/>
                              </w:tblPr>
                              <w:tblGrid>
                                <w:gridCol w:w="4019"/>
                              </w:tblGrid>
                              <w:tr w:rsidR="00216AE8" w:rsidTr="00216AE8">
                                <w:trPr>
                                  <w:trHeight w:val="321"/>
                                </w:trPr>
                                <w:tc>
                                  <w:tcPr>
                                    <w:tcW w:w="4019" w:type="dxa"/>
                                    <w:shd w:val="clear" w:color="auto" w:fill="0B5294" w:themeFill="accent1" w:themeFillShade="BF"/>
                                  </w:tcPr>
                                  <w:p w:rsidR="00216AE8" w:rsidRDefault="00216AE8" w:rsidP="00216AE8">
                                    <w:pPr>
                                      <w:jc w:val="center"/>
                                      <w:rPr>
                                        <w:b/>
                                      </w:rPr>
                                    </w:pPr>
                                    <w:r>
                                      <w:rPr>
                                        <w:b/>
                                      </w:rPr>
                                      <w:t>Equipe de gestion du Projet</w:t>
                                    </w:r>
                                  </w:p>
                                </w:tc>
                              </w:tr>
                              <w:tr w:rsidR="00216AE8" w:rsidTr="00216AE8">
                                <w:trPr>
                                  <w:trHeight w:val="334"/>
                                </w:trPr>
                                <w:tc>
                                  <w:tcPr>
                                    <w:tcW w:w="4019" w:type="dxa"/>
                                    <w:shd w:val="clear" w:color="auto" w:fill="5DEFF6" w:themeFill="accent3" w:themeFillTint="99"/>
                                  </w:tcPr>
                                  <w:p w:rsidR="00216AE8" w:rsidRDefault="00216AE8" w:rsidP="00216AE8">
                                    <w:pPr>
                                      <w:pStyle w:val="Paragraphedeliste"/>
                                      <w:numPr>
                                        <w:ilvl w:val="0"/>
                                        <w:numId w:val="4"/>
                                      </w:numPr>
                                      <w:jc w:val="both"/>
                                      <w:rPr>
                                        <w:b/>
                                      </w:rPr>
                                    </w:pPr>
                                    <w:r>
                                      <w:rPr>
                                        <w:b/>
                                      </w:rPr>
                                      <w:t>Doyen de la faculté</w:t>
                                    </w:r>
                                  </w:p>
                                  <w:p w:rsidR="00216AE8" w:rsidRDefault="00216AE8" w:rsidP="00216AE8">
                                    <w:pPr>
                                      <w:pStyle w:val="Paragraphedeliste"/>
                                      <w:numPr>
                                        <w:ilvl w:val="0"/>
                                        <w:numId w:val="4"/>
                                      </w:numPr>
                                      <w:rPr>
                                        <w:b/>
                                      </w:rPr>
                                    </w:pPr>
                                    <w:r>
                                      <w:rPr>
                                        <w:b/>
                                      </w:rPr>
                                      <w:t>Chef du département</w:t>
                                    </w:r>
                                  </w:p>
                                  <w:p w:rsidR="00216AE8" w:rsidRPr="00E270B7" w:rsidRDefault="00216AE8" w:rsidP="00216AE8">
                                    <w:pPr>
                                      <w:pStyle w:val="Paragraphedeliste"/>
                                      <w:numPr>
                                        <w:ilvl w:val="0"/>
                                        <w:numId w:val="4"/>
                                      </w:numPr>
                                      <w:rPr>
                                        <w:b/>
                                      </w:rPr>
                                    </w:pPr>
                                    <w:r>
                                      <w:rPr>
                                        <w:b/>
                                      </w:rPr>
                                      <w:t>Chargé de la recherche</w:t>
                                    </w:r>
                                  </w:p>
                                </w:tc>
                              </w:tr>
                            </w:tbl>
                            <w:p w:rsidR="00216AE8" w:rsidRDefault="00216A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BECD7E" id="Groupe 2" o:spid="_x0000_s1026" style="position:absolute;left:0;text-align:left;margin-left:-29.4pt;margin-top:17.75pt;width:512.55pt;height:440.6pt;z-index:251672576" coordsize="65094,55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">
                <v:group id="Groupe 22" o:spid="_x0000_s1027" style="position:absolute;top:8178;width:65094;height:47780" coordsize="65094,4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18" o:spid="_x0000_s1028" style="position:absolute;width:51676;height:47780" coordsize="51676,4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5" o:spid="_x0000_s1029" style="position:absolute;left:12814;width:38862;height:43319" coordsize="38862,4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Connecteur droit avec flèche 7" o:spid="_x0000_s1030" type="#_x0000_t32" style="position:absolute;left:19450;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" strokecolor="black [3213]" strokeweight="3pt">
                        <v:stroke endarrow="block" joinstyle="miter"/>
                      </v:shape>
                      <v:line id="Connecteur droit 8" o:spid="_x0000_s1031" style="position:absolute;flip:y;visibility:visible;mso-wrap-style:square" from="0,4494" to="0,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" strokecolor="black [3213]" strokeweight="3pt">
                        <v:stroke joinstyle="miter"/>
                      </v:line>
                      <v:line id="Connecteur droit 9" o:spid="_x0000_s1032" style="position:absolute;visibility:visible;mso-wrap-style:square" from="0,4494" to="38862,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" strokecolor="black [3213]" strokeweight="3pt">
                        <v:stroke joinstyle="miter"/>
                      </v:line>
                      <v:line id="Connecteur droit 10" o:spid="_x0000_s1033" style="position:absolute;flip:x y;visibility:visible;mso-wrap-style:square" from="38823,4572" to="38842,9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" strokecolor="black [3213]" strokeweight="3pt">
                        <v:stroke joinstyle="miter"/>
                      </v:line>
                      <v:shape id="Connecteur droit avec flèche 12" o:spid="_x0000_s1034" type="#_x0000_t32" style="position:absolute;left:19450;top:4572;width:0;height:19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" strokecolor="black [3213]" strokeweight="3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4" o:spid="_x0000_s1035" type="#_x0000_t34" style="position:absolute;left:6819;top:36498;width:13734;height:68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" adj="-134" strokecolor="black [3213]" strokeweight="3pt">
                        <v:stroke endarrow="block"/>
                      </v:shape>
                    </v:group>
                    <v:shapetype id="_x0000_t202" coordsize="21600,21600" o:spt="202" path="m,l,21600r21600,l21600,xe">
                      <v:stroke joinstyle="miter"/>
                      <v:path gradientshapeok="t" o:connecttype="rect"/>
                    </v:shapetype>
                    <v:shape id="Zone de texte 17" o:spid="_x0000_s1036" type="#_x0000_t202" style="position:absolute;top:39344;width:19633;height:8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tbl>
                            <w:tblPr>
                              <w:tblStyle w:val="Grilledutableau"/>
                              <w:tblW w:w="0" w:type="auto"/>
                              <w:tblLook w:val="04A0" w:firstRow="1" w:lastRow="0" w:firstColumn="1" w:lastColumn="0" w:noHBand="0" w:noVBand="1"/>
                            </w:tblPr>
                            <w:tblGrid>
                              <w:gridCol w:w="2784"/>
                            </w:tblGrid>
                            <w:tr w:rsidR="004C3798" w:rsidTr="00DD0F13">
                              <w:trPr>
                                <w:trHeight w:val="331"/>
                              </w:trPr>
                              <w:tc>
                                <w:tcPr>
                                  <w:tcW w:w="3220" w:type="dxa"/>
                                  <w:shd w:val="clear" w:color="auto" w:fill="59A9F2" w:themeFill="accent1" w:themeFillTint="99"/>
                                </w:tcPr>
                                <w:p w:rsidR="004C3798" w:rsidRDefault="004C3798" w:rsidP="004C3798">
                                  <w:pPr>
                                    <w:jc w:val="center"/>
                                    <w:rPr>
                                      <w:b/>
                                    </w:rPr>
                                  </w:pPr>
                                  <w:r>
                                    <w:rPr>
                                      <w:b/>
                                    </w:rPr>
                                    <w:t>Les Utilisateurs</w:t>
                                  </w:r>
                                </w:p>
                              </w:tc>
                            </w:tr>
                            <w:tr w:rsidR="004C3798" w:rsidTr="00DD0F13">
                              <w:trPr>
                                <w:trHeight w:val="345"/>
                              </w:trPr>
                              <w:tc>
                                <w:tcPr>
                                  <w:tcW w:w="3220" w:type="dxa"/>
                                  <w:shd w:val="clear" w:color="auto" w:fill="C4EEFF" w:themeFill="accent2" w:themeFillTint="33"/>
                                </w:tcPr>
                                <w:p w:rsidR="004C3798" w:rsidRDefault="004C3798" w:rsidP="004C3798">
                                  <w:pPr>
                                    <w:pStyle w:val="Paragraphedeliste"/>
                                    <w:numPr>
                                      <w:ilvl w:val="0"/>
                                      <w:numId w:val="4"/>
                                    </w:numPr>
                                    <w:jc w:val="both"/>
                                    <w:rPr>
                                      <w:b/>
                                    </w:rPr>
                                  </w:pPr>
                                  <w:r>
                                    <w:rPr>
                                      <w:b/>
                                    </w:rPr>
                                    <w:t>Les Testeurs du système</w:t>
                                  </w:r>
                                </w:p>
                                <w:p w:rsidR="004C3798" w:rsidRPr="00A92BFB" w:rsidRDefault="004C3798" w:rsidP="004C3798">
                                  <w:pPr>
                                    <w:pStyle w:val="Paragraphedeliste"/>
                                    <w:numPr>
                                      <w:ilvl w:val="0"/>
                                      <w:numId w:val="4"/>
                                    </w:numPr>
                                    <w:jc w:val="both"/>
                                    <w:rPr>
                                      <w:b/>
                                    </w:rPr>
                                  </w:pPr>
                                  <w:r>
                                    <w:rPr>
                                      <w:b/>
                                    </w:rPr>
                                    <w:t>Les étudiants</w:t>
                                  </w:r>
                                </w:p>
                              </w:tc>
                            </w:tr>
                          </w:tbl>
                          <w:p w:rsidR="004C3798" w:rsidRDefault="004C3798"/>
                        </w:txbxContent>
                      </v:textbox>
                    </v:shape>
                  </v:group>
                  <v:shape id="Zone de texte 19" o:spid="_x0000_s1037" type="#_x0000_t202" style="position:absolute;left:18374;top:23981;width:28398;height:1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tbl>
                          <w:tblPr>
                            <w:tblStyle w:val="Grilledutableau"/>
                            <w:tblW w:w="4248" w:type="dxa"/>
                            <w:tblLook w:val="04A0" w:firstRow="1" w:lastRow="0" w:firstColumn="1" w:lastColumn="0" w:noHBand="0" w:noVBand="1"/>
                          </w:tblPr>
                          <w:tblGrid>
                            <w:gridCol w:w="4248"/>
                          </w:tblGrid>
                          <w:tr w:rsidR="004C3798" w:rsidTr="004C3798">
                            <w:trPr>
                              <w:trHeight w:val="378"/>
                            </w:trPr>
                            <w:tc>
                              <w:tcPr>
                                <w:tcW w:w="4248" w:type="dxa"/>
                                <w:shd w:val="clear" w:color="auto" w:fill="0B5294" w:themeFill="accent1" w:themeFillShade="BF"/>
                                <w:vAlign w:val="center"/>
                              </w:tcPr>
                              <w:p w:rsidR="004C3798" w:rsidRDefault="004C3798" w:rsidP="004C3798">
                                <w:pPr>
                                  <w:jc w:val="center"/>
                                  <w:rPr>
                                    <w:b/>
                                  </w:rPr>
                                </w:pPr>
                                <w:r>
                                  <w:rPr>
                                    <w:b/>
                                  </w:rPr>
                                  <w:t>Equipe de développeurs</w:t>
                                </w:r>
                              </w:p>
                            </w:tc>
                          </w:tr>
                          <w:tr w:rsidR="004C3798" w:rsidTr="004C3798">
                            <w:trPr>
                              <w:trHeight w:val="394"/>
                            </w:trPr>
                            <w:tc>
                              <w:tcPr>
                                <w:tcW w:w="4248" w:type="dxa"/>
                                <w:shd w:val="clear" w:color="auto" w:fill="C7E2FA" w:themeFill="accent1" w:themeFillTint="33"/>
                              </w:tcPr>
                              <w:p w:rsidR="004C3798" w:rsidRPr="00327672" w:rsidRDefault="004C3798" w:rsidP="004C3798">
                                <w:pPr>
                                  <w:pStyle w:val="Paragraphedeliste"/>
                                  <w:numPr>
                                    <w:ilvl w:val="0"/>
                                    <w:numId w:val="4"/>
                                  </w:numPr>
                                  <w:jc w:val="both"/>
                                  <w:rPr>
                                    <w:b/>
                                  </w:rPr>
                                </w:pPr>
                                <w:r w:rsidRPr="00327672">
                                  <w:rPr>
                                    <w:b/>
                                  </w:rPr>
                                  <w:t>Chef du Projet</w:t>
                                </w:r>
                              </w:p>
                              <w:p w:rsidR="004C3798" w:rsidRPr="00327672" w:rsidRDefault="004C3798" w:rsidP="004C3798">
                                <w:pPr>
                                  <w:pStyle w:val="Paragraphedeliste"/>
                                  <w:numPr>
                                    <w:ilvl w:val="0"/>
                                    <w:numId w:val="4"/>
                                  </w:numPr>
                                  <w:jc w:val="both"/>
                                  <w:rPr>
                                    <w:b/>
                                  </w:rPr>
                                </w:pPr>
                                <w:r w:rsidRPr="00327672">
                                  <w:rPr>
                                    <w:b/>
                                  </w:rPr>
                                  <w:t>Unité Stratégique</w:t>
                                </w:r>
                              </w:p>
                              <w:p w:rsidR="004C3798" w:rsidRPr="00327672" w:rsidRDefault="004C3798" w:rsidP="004C3798">
                                <w:pPr>
                                  <w:pStyle w:val="Paragraphedeliste"/>
                                  <w:numPr>
                                    <w:ilvl w:val="0"/>
                                    <w:numId w:val="4"/>
                                  </w:numPr>
                                  <w:jc w:val="both"/>
                                  <w:rPr>
                                    <w:b/>
                                  </w:rPr>
                                </w:pPr>
                                <w:r w:rsidRPr="00327672">
                                  <w:rPr>
                                    <w:b/>
                                  </w:rPr>
                                  <w:t xml:space="preserve">Analyse </w:t>
                                </w:r>
                              </w:p>
                              <w:p w:rsidR="004C3798" w:rsidRPr="00327672" w:rsidRDefault="004C3798" w:rsidP="004C3798">
                                <w:pPr>
                                  <w:pStyle w:val="Paragraphedeliste"/>
                                  <w:numPr>
                                    <w:ilvl w:val="0"/>
                                    <w:numId w:val="4"/>
                                  </w:numPr>
                                  <w:jc w:val="both"/>
                                  <w:rPr>
                                    <w:b/>
                                  </w:rPr>
                                </w:pPr>
                                <w:r w:rsidRPr="00327672">
                                  <w:rPr>
                                    <w:b/>
                                  </w:rPr>
                                  <w:t>Développeur Web</w:t>
                                </w:r>
                              </w:p>
                              <w:p w:rsidR="004C3798" w:rsidRPr="00E270B7" w:rsidRDefault="004C3798" w:rsidP="004C3798">
                                <w:pPr>
                                  <w:pStyle w:val="Paragraphedeliste"/>
                                  <w:numPr>
                                    <w:ilvl w:val="0"/>
                                    <w:numId w:val="4"/>
                                  </w:numPr>
                                  <w:jc w:val="both"/>
                                  <w:rPr>
                                    <w:b/>
                                  </w:rPr>
                                </w:pPr>
                                <w:r w:rsidRPr="00327672">
                                  <w:rPr>
                                    <w:b/>
                                  </w:rPr>
                                  <w:t>Administrateur de Base de données</w:t>
                                </w:r>
                                <w:r>
                                  <w:rPr>
                                    <w:b/>
                                  </w:rPr>
                                  <w:t xml:space="preserve"> </w:t>
                                </w:r>
                              </w:p>
                            </w:tc>
                          </w:tr>
                        </w:tbl>
                        <w:p w:rsidR="004C3798" w:rsidRDefault="004C3798"/>
                      </w:txbxContent>
                    </v:textbox>
                  </v:shape>
                  <v:shape id="Zone de texte 20" o:spid="_x0000_s1038" type="#_x0000_t202" style="position:absolute;left:39336;top:9489;width:25758;height:8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tbl>
                          <w:tblPr>
                            <w:tblStyle w:val="Grilledutableau"/>
                            <w:tblW w:w="3970" w:type="dxa"/>
                            <w:tblInd w:w="-147" w:type="dxa"/>
                            <w:tblLook w:val="04A0" w:firstRow="1" w:lastRow="0" w:firstColumn="1" w:lastColumn="0" w:noHBand="0" w:noVBand="1"/>
                          </w:tblPr>
                          <w:tblGrid>
                            <w:gridCol w:w="3970"/>
                          </w:tblGrid>
                          <w:tr w:rsidR="004C3798" w:rsidTr="004C3798">
                            <w:trPr>
                              <w:trHeight w:val="280"/>
                            </w:trPr>
                            <w:tc>
                              <w:tcPr>
                                <w:tcW w:w="3970" w:type="dxa"/>
                                <w:shd w:val="clear" w:color="auto" w:fill="59A9F2" w:themeFill="accent1" w:themeFillTint="99"/>
                                <w:vAlign w:val="center"/>
                              </w:tcPr>
                              <w:p w:rsidR="004C3798" w:rsidRDefault="004C3798" w:rsidP="004C3798">
                                <w:pPr>
                                  <w:jc w:val="center"/>
                                  <w:rPr>
                                    <w:b/>
                                  </w:rPr>
                                </w:pPr>
                                <w:r>
                                  <w:rPr>
                                    <w:b/>
                                  </w:rPr>
                                  <w:t>Service Financier</w:t>
                                </w:r>
                              </w:p>
                            </w:tc>
                          </w:tr>
                          <w:tr w:rsidR="004C3798" w:rsidTr="004C3798">
                            <w:trPr>
                              <w:trHeight w:val="397"/>
                            </w:trPr>
                            <w:tc>
                              <w:tcPr>
                                <w:tcW w:w="3970" w:type="dxa"/>
                                <w:shd w:val="clear" w:color="auto" w:fill="C9FBED" w:themeFill="accent4" w:themeFillTint="33"/>
                              </w:tcPr>
                              <w:p w:rsidR="004C3798" w:rsidRDefault="004C3798" w:rsidP="004C3798">
                                <w:pPr>
                                  <w:pStyle w:val="Paragraphedeliste"/>
                                  <w:numPr>
                                    <w:ilvl w:val="0"/>
                                    <w:numId w:val="4"/>
                                  </w:numPr>
                                  <w:jc w:val="both"/>
                                  <w:rPr>
                                    <w:b/>
                                  </w:rPr>
                                </w:pPr>
                                <w:r>
                                  <w:rPr>
                                    <w:b/>
                                  </w:rPr>
                                  <w:t>Doyen de la faculté</w:t>
                                </w:r>
                              </w:p>
                              <w:p w:rsidR="004C3798" w:rsidRDefault="004C3798" w:rsidP="004C3798">
                                <w:pPr>
                                  <w:pStyle w:val="Paragraphedeliste"/>
                                  <w:numPr>
                                    <w:ilvl w:val="0"/>
                                    <w:numId w:val="4"/>
                                  </w:numPr>
                                  <w:rPr>
                                    <w:b/>
                                  </w:rPr>
                                </w:pPr>
                                <w:r>
                                  <w:rPr>
                                    <w:b/>
                                  </w:rPr>
                                  <w:t>Chef du département</w:t>
                                </w:r>
                              </w:p>
                              <w:p w:rsidR="004C3798" w:rsidRPr="00E270B7" w:rsidRDefault="004C3798" w:rsidP="004C3798">
                                <w:pPr>
                                  <w:pStyle w:val="Paragraphedeliste"/>
                                  <w:numPr>
                                    <w:ilvl w:val="0"/>
                                    <w:numId w:val="4"/>
                                  </w:numPr>
                                  <w:rPr>
                                    <w:b/>
                                  </w:rPr>
                                </w:pPr>
                                <w:r>
                                  <w:rPr>
                                    <w:b/>
                                  </w:rPr>
                                  <w:t>Chargé de la recherche</w:t>
                                </w:r>
                              </w:p>
                            </w:tc>
                          </w:tr>
                        </w:tbl>
                        <w:p w:rsidR="004C3798" w:rsidRDefault="004C3798"/>
                      </w:txbxContent>
                    </v:textbox>
                  </v:shape>
                  <v:shape id="Zone de texte 21" o:spid="_x0000_s1039" type="#_x0000_t202" style="position:absolute;left:1035;top:7936;width:23693;height:1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tbl>
                          <w:tblPr>
                            <w:tblStyle w:val="Grilledutableau"/>
                            <w:tblW w:w="0" w:type="auto"/>
                            <w:tblLook w:val="04A0" w:firstRow="1" w:lastRow="0" w:firstColumn="1" w:lastColumn="0" w:noHBand="0" w:noVBand="1"/>
                          </w:tblPr>
                          <w:tblGrid>
                            <w:gridCol w:w="3423"/>
                          </w:tblGrid>
                          <w:tr w:rsidR="004C3798" w:rsidTr="00DD0F13">
                            <w:trPr>
                              <w:trHeight w:val="342"/>
                            </w:trPr>
                            <w:tc>
                              <w:tcPr>
                                <w:tcW w:w="4018" w:type="dxa"/>
                                <w:shd w:val="clear" w:color="auto" w:fill="59A9F2" w:themeFill="accent1" w:themeFillTint="99"/>
                                <w:vAlign w:val="center"/>
                              </w:tcPr>
                              <w:p w:rsidR="004C3798" w:rsidRDefault="004C3798" w:rsidP="004C3798">
                                <w:pPr>
                                  <w:jc w:val="center"/>
                                  <w:rPr>
                                    <w:b/>
                                  </w:rPr>
                                </w:pPr>
                                <w:r>
                                  <w:rPr>
                                    <w:b/>
                                  </w:rPr>
                                  <w:t>Direction Informatique</w:t>
                                </w:r>
                              </w:p>
                            </w:tc>
                          </w:tr>
                          <w:tr w:rsidR="004C3798" w:rsidRPr="00E270B7" w:rsidTr="00DD0F13">
                            <w:trPr>
                              <w:trHeight w:val="357"/>
                            </w:trPr>
                            <w:tc>
                              <w:tcPr>
                                <w:tcW w:w="4018" w:type="dxa"/>
                                <w:shd w:val="clear" w:color="auto" w:fill="C9FBED" w:themeFill="accent4" w:themeFillTint="33"/>
                              </w:tcPr>
                              <w:p w:rsidR="004C3798" w:rsidRDefault="004C3798" w:rsidP="004C3798">
                                <w:pPr>
                                  <w:pStyle w:val="Paragraphedeliste"/>
                                  <w:numPr>
                                    <w:ilvl w:val="0"/>
                                    <w:numId w:val="4"/>
                                  </w:numPr>
                                  <w:jc w:val="both"/>
                                  <w:rPr>
                                    <w:b/>
                                  </w:rPr>
                                </w:pPr>
                                <w:r>
                                  <w:rPr>
                                    <w:b/>
                                  </w:rPr>
                                  <w:t>Chef du bureau Informatique</w:t>
                                </w:r>
                              </w:p>
                              <w:p w:rsidR="004C3798" w:rsidRDefault="004C3798" w:rsidP="004C3798">
                                <w:pPr>
                                  <w:pStyle w:val="Paragraphedeliste"/>
                                  <w:numPr>
                                    <w:ilvl w:val="0"/>
                                    <w:numId w:val="4"/>
                                  </w:numPr>
                                  <w:rPr>
                                    <w:b/>
                                  </w:rPr>
                                </w:pPr>
                                <w:r>
                                  <w:rPr>
                                    <w:b/>
                                  </w:rPr>
                                  <w:t>Consultant Informatique</w:t>
                                </w:r>
                              </w:p>
                              <w:p w:rsidR="004C3798" w:rsidRDefault="004C3798" w:rsidP="004C3798">
                                <w:pPr>
                                  <w:pStyle w:val="Paragraphedeliste"/>
                                  <w:numPr>
                                    <w:ilvl w:val="0"/>
                                    <w:numId w:val="4"/>
                                  </w:numPr>
                                  <w:rPr>
                                    <w:b/>
                                  </w:rPr>
                                </w:pPr>
                                <w:r>
                                  <w:rPr>
                                    <w:b/>
                                  </w:rPr>
                                  <w:t>Administrateur Système</w:t>
                                </w:r>
                              </w:p>
                              <w:p w:rsidR="004C3798" w:rsidRPr="00E270B7" w:rsidRDefault="004C3798" w:rsidP="004C3798">
                                <w:pPr>
                                  <w:pStyle w:val="Paragraphedeliste"/>
                                  <w:numPr>
                                    <w:ilvl w:val="0"/>
                                    <w:numId w:val="4"/>
                                  </w:numPr>
                                  <w:rPr>
                                    <w:b/>
                                  </w:rPr>
                                </w:pPr>
                                <w:r>
                                  <w:rPr>
                                    <w:b/>
                                  </w:rPr>
                                  <w:t>IT Réseaux</w:t>
                                </w:r>
                              </w:p>
                            </w:tc>
                          </w:tr>
                        </w:tbl>
                        <w:p w:rsidR="004C3798" w:rsidRDefault="004C3798" w:rsidP="004C3798"/>
                      </w:txbxContent>
                    </v:textbox>
                  </v:shape>
                </v:group>
                <v:shape id="Zone de texte 1" o:spid="_x0000_s1040" type="#_x0000_t202" style="position:absolute;left:18352;width:27132;height:8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tbl>
                        <w:tblPr>
                          <w:tblStyle w:val="Grilledutableau"/>
                          <w:tblW w:w="4019" w:type="dxa"/>
                          <w:tblInd w:w="-5" w:type="dxa"/>
                          <w:tblLook w:val="04A0" w:firstRow="1" w:lastRow="0" w:firstColumn="1" w:lastColumn="0" w:noHBand="0" w:noVBand="1"/>
                        </w:tblPr>
                        <w:tblGrid>
                          <w:gridCol w:w="4019"/>
                        </w:tblGrid>
                        <w:tr w:rsidR="00216AE8" w:rsidTr="00216AE8">
                          <w:trPr>
                            <w:trHeight w:val="321"/>
                          </w:trPr>
                          <w:tc>
                            <w:tcPr>
                              <w:tcW w:w="4019" w:type="dxa"/>
                              <w:shd w:val="clear" w:color="auto" w:fill="0B5294" w:themeFill="accent1" w:themeFillShade="BF"/>
                            </w:tcPr>
                            <w:p w:rsidR="00216AE8" w:rsidRDefault="00216AE8" w:rsidP="00216AE8">
                              <w:pPr>
                                <w:jc w:val="center"/>
                                <w:rPr>
                                  <w:b/>
                                </w:rPr>
                              </w:pPr>
                              <w:r>
                                <w:rPr>
                                  <w:b/>
                                </w:rPr>
                                <w:t>Equipe de gestion du Projet</w:t>
                              </w:r>
                            </w:p>
                          </w:tc>
                        </w:tr>
                        <w:tr w:rsidR="00216AE8" w:rsidTr="00216AE8">
                          <w:trPr>
                            <w:trHeight w:val="334"/>
                          </w:trPr>
                          <w:tc>
                            <w:tcPr>
                              <w:tcW w:w="4019" w:type="dxa"/>
                              <w:shd w:val="clear" w:color="auto" w:fill="5DEFF6" w:themeFill="accent3" w:themeFillTint="99"/>
                            </w:tcPr>
                            <w:p w:rsidR="00216AE8" w:rsidRDefault="00216AE8" w:rsidP="00216AE8">
                              <w:pPr>
                                <w:pStyle w:val="Paragraphedeliste"/>
                                <w:numPr>
                                  <w:ilvl w:val="0"/>
                                  <w:numId w:val="4"/>
                                </w:numPr>
                                <w:jc w:val="both"/>
                                <w:rPr>
                                  <w:b/>
                                </w:rPr>
                              </w:pPr>
                              <w:r>
                                <w:rPr>
                                  <w:b/>
                                </w:rPr>
                                <w:t>Doyen de la faculté</w:t>
                              </w:r>
                            </w:p>
                            <w:p w:rsidR="00216AE8" w:rsidRDefault="00216AE8" w:rsidP="00216AE8">
                              <w:pPr>
                                <w:pStyle w:val="Paragraphedeliste"/>
                                <w:numPr>
                                  <w:ilvl w:val="0"/>
                                  <w:numId w:val="4"/>
                                </w:numPr>
                                <w:rPr>
                                  <w:b/>
                                </w:rPr>
                              </w:pPr>
                              <w:r>
                                <w:rPr>
                                  <w:b/>
                                </w:rPr>
                                <w:t>Chef du département</w:t>
                              </w:r>
                            </w:p>
                            <w:p w:rsidR="00216AE8" w:rsidRPr="00E270B7" w:rsidRDefault="00216AE8" w:rsidP="00216AE8">
                              <w:pPr>
                                <w:pStyle w:val="Paragraphedeliste"/>
                                <w:numPr>
                                  <w:ilvl w:val="0"/>
                                  <w:numId w:val="4"/>
                                </w:numPr>
                                <w:rPr>
                                  <w:b/>
                                </w:rPr>
                              </w:pPr>
                              <w:r>
                                <w:rPr>
                                  <w:b/>
                                </w:rPr>
                                <w:t>Chargé de la recherche</w:t>
                              </w:r>
                            </w:p>
                          </w:tc>
                        </w:tr>
                      </w:tbl>
                      <w:p w:rsidR="00216AE8" w:rsidRDefault="00216AE8"/>
                    </w:txbxContent>
                  </v:textbox>
                </v:shape>
              </v:group>
            </w:pict>
          </mc:Fallback>
        </mc:AlternateContent>
      </w:r>
    </w:p>
    <w:p w:rsidR="00B4159D" w:rsidRDefault="00B4159D" w:rsidP="00E15CF3">
      <w:pPr>
        <w:jc w:val="both"/>
        <w:rPr>
          <w:b/>
        </w:rPr>
      </w:pPr>
    </w:p>
    <w:p w:rsidR="00E270B7" w:rsidRDefault="00E270B7" w:rsidP="00E15CF3">
      <w:pPr>
        <w:jc w:val="both"/>
        <w:rPr>
          <w:b/>
        </w:rPr>
      </w:pPr>
    </w:p>
    <w:p w:rsidR="003066BA" w:rsidRDefault="003066BA" w:rsidP="00E15CF3">
      <w:pPr>
        <w:jc w:val="both"/>
        <w:rPr>
          <w:b/>
        </w:rPr>
      </w:pPr>
    </w:p>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Pr="003066BA" w:rsidRDefault="003066BA" w:rsidP="003066BA"/>
    <w:p w:rsidR="003066BA" w:rsidRDefault="003066BA" w:rsidP="003066BA"/>
    <w:p w:rsidR="003066BA" w:rsidRDefault="003066BA" w:rsidP="003066BA"/>
    <w:p w:rsidR="003066BA" w:rsidRDefault="003066BA" w:rsidP="003066BA">
      <w:pPr>
        <w:jc w:val="center"/>
      </w:pPr>
    </w:p>
    <w:p w:rsidR="003066BA" w:rsidRDefault="003066BA" w:rsidP="003066BA">
      <w:pPr>
        <w:jc w:val="center"/>
      </w:pPr>
    </w:p>
    <w:p w:rsidR="003066BA" w:rsidRDefault="003066BA" w:rsidP="00457179"/>
    <w:p w:rsidR="00216AE8" w:rsidRDefault="00216AE8" w:rsidP="00457179"/>
    <w:p w:rsidR="00EF4C27" w:rsidRDefault="00EF4C27" w:rsidP="00457179"/>
    <w:p w:rsidR="00EF4C27" w:rsidRDefault="00EF4C27" w:rsidP="00457179"/>
    <w:p w:rsidR="000E2492" w:rsidRDefault="000E2492" w:rsidP="00631C9F">
      <w:pPr>
        <w:pStyle w:val="Titre2"/>
        <w:rPr>
          <w:rFonts w:eastAsiaTheme="minorEastAsia" w:cstheme="minorBidi"/>
          <w:b w:val="0"/>
          <w:color w:val="auto"/>
          <w:sz w:val="21"/>
          <w:szCs w:val="21"/>
        </w:rPr>
      </w:pPr>
    </w:p>
    <w:p w:rsidR="000E2492" w:rsidRPr="000E2492" w:rsidRDefault="000E2492" w:rsidP="000E2492"/>
    <w:p w:rsidR="004C3798" w:rsidRDefault="004C3798" w:rsidP="00631C9F">
      <w:pPr>
        <w:pStyle w:val="Titre2"/>
      </w:pPr>
      <w:bookmarkStart w:id="10" w:name="_Toc148667024"/>
      <w:r>
        <w:t>Calendrier du projet</w:t>
      </w:r>
      <w:bookmarkEnd w:id="10"/>
    </w:p>
    <w:p w:rsidR="00216AE8" w:rsidRPr="00216AE8" w:rsidRDefault="00216AE8" w:rsidP="00216AE8"/>
    <w:tbl>
      <w:tblPr>
        <w:tblStyle w:val="Tableausimple1"/>
        <w:tblW w:w="9369" w:type="dxa"/>
        <w:tblLook w:val="04A0" w:firstRow="1" w:lastRow="0" w:firstColumn="1" w:lastColumn="0" w:noHBand="0" w:noVBand="1"/>
      </w:tblPr>
      <w:tblGrid>
        <w:gridCol w:w="1413"/>
        <w:gridCol w:w="6095"/>
        <w:gridCol w:w="1861"/>
      </w:tblGrid>
      <w:tr w:rsidR="004C3798" w:rsidRPr="00FA6C3C" w:rsidTr="00FA6C3C">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13" w:type="dxa"/>
          </w:tcPr>
          <w:p w:rsidR="004C3798" w:rsidRPr="00FA6C3C" w:rsidRDefault="00216AE8" w:rsidP="00457179">
            <w:pPr>
              <w:rPr>
                <w:sz w:val="24"/>
              </w:rPr>
            </w:pPr>
            <w:r w:rsidRPr="00FA6C3C">
              <w:rPr>
                <w:sz w:val="24"/>
              </w:rPr>
              <w:t>N° Tâches</w:t>
            </w:r>
          </w:p>
        </w:tc>
        <w:tc>
          <w:tcPr>
            <w:tcW w:w="6095" w:type="dxa"/>
          </w:tcPr>
          <w:p w:rsidR="004C3798" w:rsidRPr="00FA6C3C" w:rsidRDefault="00216AE8" w:rsidP="00457179">
            <w:pPr>
              <w:cnfStyle w:val="100000000000" w:firstRow="1" w:lastRow="0" w:firstColumn="0" w:lastColumn="0" w:oddVBand="0" w:evenVBand="0" w:oddHBand="0" w:evenHBand="0" w:firstRowFirstColumn="0" w:firstRowLastColumn="0" w:lastRowFirstColumn="0" w:lastRowLastColumn="0"/>
              <w:rPr>
                <w:sz w:val="24"/>
              </w:rPr>
            </w:pPr>
            <w:r w:rsidRPr="00FA6C3C">
              <w:rPr>
                <w:sz w:val="24"/>
              </w:rPr>
              <w:t>Désignation</w:t>
            </w:r>
          </w:p>
        </w:tc>
        <w:tc>
          <w:tcPr>
            <w:tcW w:w="1861" w:type="dxa"/>
          </w:tcPr>
          <w:p w:rsidR="004C3798" w:rsidRPr="00FA6C3C" w:rsidRDefault="00216AE8" w:rsidP="00457179">
            <w:pPr>
              <w:cnfStyle w:val="100000000000" w:firstRow="1" w:lastRow="0" w:firstColumn="0" w:lastColumn="0" w:oddVBand="0" w:evenVBand="0" w:oddHBand="0" w:evenHBand="0" w:firstRowFirstColumn="0" w:firstRowLastColumn="0" w:lastRowFirstColumn="0" w:lastRowLastColumn="0"/>
              <w:rPr>
                <w:sz w:val="24"/>
              </w:rPr>
            </w:pPr>
            <w:r w:rsidRPr="00FA6C3C">
              <w:rPr>
                <w:sz w:val="24"/>
              </w:rPr>
              <w:t>Durée/Jours</w:t>
            </w:r>
          </w:p>
        </w:tc>
      </w:tr>
      <w:tr w:rsidR="004C3798" w:rsidRPr="00FA6C3C" w:rsidTr="00FA6C3C">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413" w:type="dxa"/>
          </w:tcPr>
          <w:p w:rsidR="004C3798" w:rsidRPr="00FA6C3C" w:rsidRDefault="0047628E" w:rsidP="00342854">
            <w:pPr>
              <w:rPr>
                <w:sz w:val="24"/>
              </w:rPr>
            </w:pPr>
            <w:r w:rsidRPr="00FA6C3C">
              <w:rPr>
                <w:sz w:val="24"/>
              </w:rPr>
              <w:t>A</w:t>
            </w:r>
          </w:p>
        </w:tc>
        <w:tc>
          <w:tcPr>
            <w:tcW w:w="6095" w:type="dxa"/>
          </w:tcPr>
          <w:p w:rsidR="004C3798" w:rsidRPr="00FA6C3C" w:rsidRDefault="000F1EC8" w:rsidP="00457179">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Début du projet</w:t>
            </w:r>
          </w:p>
        </w:tc>
        <w:tc>
          <w:tcPr>
            <w:tcW w:w="1861" w:type="dxa"/>
          </w:tcPr>
          <w:p w:rsidR="004C3798" w:rsidRPr="00FA6C3C" w:rsidRDefault="009D3E0B" w:rsidP="00342854">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2 heures</w:t>
            </w:r>
          </w:p>
        </w:tc>
      </w:tr>
      <w:tr w:rsidR="00342854" w:rsidRPr="00FA6C3C" w:rsidTr="00FA6C3C">
        <w:trPr>
          <w:trHeight w:val="395"/>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B</w:t>
            </w:r>
          </w:p>
        </w:tc>
        <w:tc>
          <w:tcPr>
            <w:tcW w:w="6095" w:type="dxa"/>
          </w:tcPr>
          <w:p w:rsidR="000F1EC8" w:rsidRPr="00FA6C3C" w:rsidRDefault="000F1EC8" w:rsidP="000F1EC8">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Etude du cahier des charges</w:t>
            </w:r>
          </w:p>
        </w:tc>
        <w:tc>
          <w:tcPr>
            <w:tcW w:w="1861" w:type="dxa"/>
          </w:tcPr>
          <w:p w:rsidR="000F1EC8" w:rsidRPr="00FA6C3C" w:rsidRDefault="000F1EC8" w:rsidP="00342854">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1 Jour</w:t>
            </w:r>
          </w:p>
        </w:tc>
      </w:tr>
      <w:tr w:rsidR="00342854" w:rsidRPr="00FA6C3C" w:rsidTr="00FA6C3C">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C</w:t>
            </w:r>
          </w:p>
        </w:tc>
        <w:tc>
          <w:tcPr>
            <w:tcW w:w="6095" w:type="dxa"/>
          </w:tcPr>
          <w:p w:rsidR="000F1EC8" w:rsidRPr="00FA6C3C" w:rsidRDefault="000F1EC8" w:rsidP="000F1EC8">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Analyse du domaine</w:t>
            </w:r>
          </w:p>
        </w:tc>
        <w:tc>
          <w:tcPr>
            <w:tcW w:w="1861" w:type="dxa"/>
          </w:tcPr>
          <w:p w:rsidR="000F1EC8" w:rsidRPr="00FA6C3C" w:rsidRDefault="000F1EC8" w:rsidP="00342854">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2 Jours</w:t>
            </w:r>
          </w:p>
        </w:tc>
      </w:tr>
      <w:tr w:rsidR="00342854" w:rsidRPr="00FA6C3C" w:rsidTr="00FA6C3C">
        <w:trPr>
          <w:trHeight w:val="395"/>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D</w:t>
            </w:r>
          </w:p>
        </w:tc>
        <w:tc>
          <w:tcPr>
            <w:tcW w:w="6095" w:type="dxa"/>
          </w:tcPr>
          <w:p w:rsidR="000F1EC8" w:rsidRPr="00FA6C3C" w:rsidRDefault="000F1EC8" w:rsidP="000F1EC8">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Analyse de l’application</w:t>
            </w:r>
          </w:p>
        </w:tc>
        <w:tc>
          <w:tcPr>
            <w:tcW w:w="1861" w:type="dxa"/>
          </w:tcPr>
          <w:p w:rsidR="000F1EC8" w:rsidRPr="00FA6C3C" w:rsidRDefault="000F1EC8" w:rsidP="00342854">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2 Jours</w:t>
            </w:r>
          </w:p>
        </w:tc>
      </w:tr>
      <w:tr w:rsidR="00342854" w:rsidRPr="00FA6C3C" w:rsidTr="00FA6C3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E</w:t>
            </w:r>
          </w:p>
        </w:tc>
        <w:tc>
          <w:tcPr>
            <w:tcW w:w="6095" w:type="dxa"/>
          </w:tcPr>
          <w:p w:rsidR="000F1EC8" w:rsidRPr="00FA6C3C" w:rsidRDefault="000F1EC8" w:rsidP="000F1EC8">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Phase de conception</w:t>
            </w:r>
          </w:p>
        </w:tc>
        <w:tc>
          <w:tcPr>
            <w:tcW w:w="1861" w:type="dxa"/>
          </w:tcPr>
          <w:p w:rsidR="000F1EC8" w:rsidRPr="00FA6C3C" w:rsidRDefault="009D3E0B" w:rsidP="00342854">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2 Jours</w:t>
            </w:r>
          </w:p>
        </w:tc>
      </w:tr>
      <w:tr w:rsidR="00342854" w:rsidRPr="00FA6C3C" w:rsidTr="00FA6C3C">
        <w:trPr>
          <w:trHeight w:val="410"/>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F</w:t>
            </w:r>
          </w:p>
        </w:tc>
        <w:tc>
          <w:tcPr>
            <w:tcW w:w="6095" w:type="dxa"/>
          </w:tcPr>
          <w:p w:rsidR="000F1EC8" w:rsidRPr="00FA6C3C" w:rsidRDefault="000F1EC8" w:rsidP="000F1EC8">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Mise en place du système</w:t>
            </w:r>
          </w:p>
        </w:tc>
        <w:tc>
          <w:tcPr>
            <w:tcW w:w="1861" w:type="dxa"/>
          </w:tcPr>
          <w:p w:rsidR="000F1EC8" w:rsidRPr="00FA6C3C" w:rsidRDefault="009D3E0B" w:rsidP="00342854">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14 jours</w:t>
            </w:r>
          </w:p>
        </w:tc>
      </w:tr>
      <w:tr w:rsidR="000F1EC8" w:rsidRPr="00FA6C3C" w:rsidTr="00FA6C3C">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G</w:t>
            </w:r>
          </w:p>
        </w:tc>
        <w:tc>
          <w:tcPr>
            <w:tcW w:w="6095" w:type="dxa"/>
          </w:tcPr>
          <w:p w:rsidR="000F1EC8" w:rsidRPr="00FA6C3C" w:rsidRDefault="000F1EC8" w:rsidP="000F1EC8">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Test de l’application</w:t>
            </w:r>
          </w:p>
        </w:tc>
        <w:tc>
          <w:tcPr>
            <w:tcW w:w="1861" w:type="dxa"/>
          </w:tcPr>
          <w:p w:rsidR="000F1EC8" w:rsidRPr="00FA6C3C" w:rsidRDefault="009D3E0B" w:rsidP="00342854">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5 Jours</w:t>
            </w:r>
          </w:p>
        </w:tc>
      </w:tr>
      <w:tr w:rsidR="000F1EC8" w:rsidRPr="00FA6C3C" w:rsidTr="00FA6C3C">
        <w:trPr>
          <w:trHeight w:val="410"/>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H</w:t>
            </w:r>
          </w:p>
        </w:tc>
        <w:tc>
          <w:tcPr>
            <w:tcW w:w="6095" w:type="dxa"/>
          </w:tcPr>
          <w:p w:rsidR="000F1EC8" w:rsidRPr="00FA6C3C" w:rsidRDefault="000F1EC8" w:rsidP="000F1EC8">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Livraison du de l’application</w:t>
            </w:r>
          </w:p>
        </w:tc>
        <w:tc>
          <w:tcPr>
            <w:tcW w:w="1861" w:type="dxa"/>
          </w:tcPr>
          <w:p w:rsidR="000F1EC8" w:rsidRPr="00FA6C3C" w:rsidRDefault="009D3E0B" w:rsidP="00342854">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5 heures</w:t>
            </w:r>
          </w:p>
        </w:tc>
      </w:tr>
      <w:tr w:rsidR="000F1EC8" w:rsidRPr="00FA6C3C" w:rsidTr="00FA6C3C">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I</w:t>
            </w:r>
          </w:p>
        </w:tc>
        <w:tc>
          <w:tcPr>
            <w:tcW w:w="6095" w:type="dxa"/>
          </w:tcPr>
          <w:p w:rsidR="000F1EC8" w:rsidRPr="00FA6C3C" w:rsidRDefault="000F1EC8" w:rsidP="000F1EC8">
            <w:pPr>
              <w:cnfStyle w:val="000000100000" w:firstRow="0" w:lastRow="0" w:firstColumn="0" w:lastColumn="0" w:oddVBand="0" w:evenVBand="0" w:oddHBand="1" w:evenHBand="0" w:firstRowFirstColumn="0" w:firstRowLastColumn="0" w:lastRowFirstColumn="0" w:lastRowLastColumn="0"/>
              <w:rPr>
                <w:sz w:val="24"/>
              </w:rPr>
            </w:pPr>
            <w:r w:rsidRPr="00FA6C3C">
              <w:rPr>
                <w:sz w:val="24"/>
              </w:rPr>
              <w:t>Observation du nouveau système</w:t>
            </w:r>
          </w:p>
        </w:tc>
        <w:tc>
          <w:tcPr>
            <w:tcW w:w="1861" w:type="dxa"/>
          </w:tcPr>
          <w:p w:rsidR="000F1EC8" w:rsidRPr="00FA6C3C" w:rsidRDefault="00D2120F" w:rsidP="00342854">
            <w:pPr>
              <w:cnfStyle w:val="000000100000" w:firstRow="0" w:lastRow="0" w:firstColumn="0" w:lastColumn="0" w:oddVBand="0" w:evenVBand="0" w:oddHBand="1" w:evenHBand="0" w:firstRowFirstColumn="0" w:firstRowLastColumn="0" w:lastRowFirstColumn="0" w:lastRowLastColumn="0"/>
              <w:rPr>
                <w:sz w:val="24"/>
              </w:rPr>
            </w:pPr>
            <w:r>
              <w:rPr>
                <w:sz w:val="24"/>
              </w:rPr>
              <w:t>14</w:t>
            </w:r>
            <w:r w:rsidR="0047628E" w:rsidRPr="00FA6C3C">
              <w:rPr>
                <w:sz w:val="24"/>
              </w:rPr>
              <w:t xml:space="preserve"> jours</w:t>
            </w:r>
          </w:p>
        </w:tc>
      </w:tr>
      <w:tr w:rsidR="000F1EC8" w:rsidRPr="00FA6C3C" w:rsidTr="00FA6C3C">
        <w:trPr>
          <w:trHeight w:val="410"/>
        </w:trPr>
        <w:tc>
          <w:tcPr>
            <w:cnfStyle w:val="001000000000" w:firstRow="0" w:lastRow="0" w:firstColumn="1" w:lastColumn="0" w:oddVBand="0" w:evenVBand="0" w:oddHBand="0" w:evenHBand="0" w:firstRowFirstColumn="0" w:firstRowLastColumn="0" w:lastRowFirstColumn="0" w:lastRowLastColumn="0"/>
            <w:tcW w:w="1413" w:type="dxa"/>
          </w:tcPr>
          <w:p w:rsidR="000F1EC8" w:rsidRPr="00FA6C3C" w:rsidRDefault="0047628E" w:rsidP="00342854">
            <w:pPr>
              <w:rPr>
                <w:sz w:val="24"/>
              </w:rPr>
            </w:pPr>
            <w:r w:rsidRPr="00FA6C3C">
              <w:rPr>
                <w:sz w:val="24"/>
              </w:rPr>
              <w:t>J</w:t>
            </w:r>
          </w:p>
        </w:tc>
        <w:tc>
          <w:tcPr>
            <w:tcW w:w="6095" w:type="dxa"/>
          </w:tcPr>
          <w:p w:rsidR="000F1EC8" w:rsidRPr="00FA6C3C" w:rsidRDefault="000F1EC8" w:rsidP="000F1EC8">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Fin du Projet</w:t>
            </w:r>
          </w:p>
        </w:tc>
        <w:tc>
          <w:tcPr>
            <w:tcW w:w="1861" w:type="dxa"/>
          </w:tcPr>
          <w:p w:rsidR="000F1EC8" w:rsidRPr="00FA6C3C" w:rsidRDefault="0047628E" w:rsidP="00342854">
            <w:pPr>
              <w:cnfStyle w:val="000000000000" w:firstRow="0" w:lastRow="0" w:firstColumn="0" w:lastColumn="0" w:oddVBand="0" w:evenVBand="0" w:oddHBand="0" w:evenHBand="0" w:firstRowFirstColumn="0" w:firstRowLastColumn="0" w:lastRowFirstColumn="0" w:lastRowLastColumn="0"/>
              <w:rPr>
                <w:sz w:val="24"/>
              </w:rPr>
            </w:pPr>
            <w:r w:rsidRPr="00FA6C3C">
              <w:rPr>
                <w:sz w:val="24"/>
              </w:rPr>
              <w:t>1 jours</w:t>
            </w:r>
          </w:p>
        </w:tc>
      </w:tr>
    </w:tbl>
    <w:p w:rsidR="004C3798" w:rsidRDefault="004C3798" w:rsidP="00457179"/>
    <w:p w:rsidR="004A4639" w:rsidRDefault="00090C23" w:rsidP="004A4639">
      <w:pPr>
        <w:keepNext/>
      </w:pPr>
      <w:r>
        <w:rPr>
          <w:noProof/>
          <w:lang w:eastAsia="fr-FR"/>
        </w:rPr>
        <w:drawing>
          <wp:inline distT="0" distB="0" distL="0" distR="0" wp14:anchorId="6B1ACB8A" wp14:editId="2C2297DC">
            <wp:extent cx="5649310" cy="2942896"/>
            <wp:effectExtent l="0" t="0" r="889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527BE" w:rsidRDefault="004A4639" w:rsidP="004A4639">
      <w:pPr>
        <w:pStyle w:val="Lgende"/>
      </w:pPr>
      <w:r>
        <w:t xml:space="preserve">Figure </w:t>
      </w:r>
      <w:r w:rsidR="00424011">
        <w:fldChar w:fldCharType="begin"/>
      </w:r>
      <w:r w:rsidR="00424011">
        <w:instrText xml:space="preserve"> SEQ Figure \* ARABIC </w:instrText>
      </w:r>
      <w:r w:rsidR="00424011">
        <w:fldChar w:fldCharType="separate"/>
      </w:r>
      <w:r w:rsidR="00934B0B">
        <w:rPr>
          <w:noProof/>
        </w:rPr>
        <w:t>1</w:t>
      </w:r>
      <w:r w:rsidR="00424011">
        <w:rPr>
          <w:noProof/>
        </w:rPr>
        <w:fldChar w:fldCharType="end"/>
      </w:r>
      <w:r>
        <w:t xml:space="preserve"> Graphique des tâches du projet</w:t>
      </w:r>
    </w:p>
    <w:p w:rsidR="003F53CC" w:rsidRDefault="003F53CC"/>
    <w:p w:rsidR="003F53CC" w:rsidRPr="00631C9F" w:rsidRDefault="003F53CC" w:rsidP="00631C9F">
      <w:pPr>
        <w:pStyle w:val="Titre2"/>
      </w:pPr>
      <w:bookmarkStart w:id="11" w:name="_Toc148667025"/>
      <w:r w:rsidRPr="00631C9F">
        <w:t>Analyse du domaine</w:t>
      </w:r>
      <w:bookmarkEnd w:id="11"/>
    </w:p>
    <w:p w:rsidR="00976739" w:rsidRPr="00FA6C3C" w:rsidRDefault="00976739" w:rsidP="00631C9F">
      <w:pPr>
        <w:ind w:firstLine="708"/>
        <w:jc w:val="both"/>
        <w:rPr>
          <w:sz w:val="24"/>
        </w:rPr>
      </w:pPr>
      <w:r w:rsidRPr="00FA6C3C">
        <w:rPr>
          <w:sz w:val="24"/>
        </w:rPr>
        <w:t>L’analyse du domaine a pour objectif d’obtenir un modèle précis, concis, compréhensible et correct du monde réel.</w:t>
      </w:r>
    </w:p>
    <w:p w:rsidR="00443786" w:rsidRPr="00FA6C3C" w:rsidRDefault="001F1F2B" w:rsidP="00976739">
      <w:pPr>
        <w:jc w:val="both"/>
        <w:rPr>
          <w:sz w:val="24"/>
        </w:rPr>
      </w:pPr>
      <w:r w:rsidRPr="00FA6C3C">
        <w:rPr>
          <w:sz w:val="24"/>
        </w:rPr>
        <w:t xml:space="preserve">Les classes pertinentes retenus pour la réalisation de ce </w:t>
      </w:r>
      <w:r w:rsidR="00236A51">
        <w:rPr>
          <w:sz w:val="24"/>
        </w:rPr>
        <w:t>système</w:t>
      </w:r>
      <w:r w:rsidRPr="00FA6C3C">
        <w:rPr>
          <w:sz w:val="24"/>
        </w:rPr>
        <w:t xml:space="preserve"> sont repris ci-dessous, toute fois d’autres classes pourrons être ajoutés tout au long de la réalisation du projet dans l’Analyse de l’Application.</w:t>
      </w:r>
    </w:p>
    <w:p w:rsidR="00FB456A" w:rsidRDefault="001F1F2B" w:rsidP="001F1F2B">
      <w:pPr>
        <w:pStyle w:val="Paragraphedeliste"/>
        <w:numPr>
          <w:ilvl w:val="0"/>
          <w:numId w:val="5"/>
        </w:numPr>
        <w:jc w:val="both"/>
        <w:rPr>
          <w:b/>
          <w:sz w:val="24"/>
        </w:rPr>
      </w:pPr>
      <w:r w:rsidRPr="00FA6C3C">
        <w:rPr>
          <w:b/>
          <w:sz w:val="24"/>
        </w:rPr>
        <w:t xml:space="preserve">La classe </w:t>
      </w:r>
      <w:r w:rsidR="001C7FB7">
        <w:rPr>
          <w:b/>
          <w:sz w:val="24"/>
        </w:rPr>
        <w:t>Administrateur :</w:t>
      </w:r>
    </w:p>
    <w:p w:rsidR="001F1F2B" w:rsidRPr="00FB456A" w:rsidRDefault="00FB456A" w:rsidP="00FB456A">
      <w:pPr>
        <w:jc w:val="both"/>
        <w:rPr>
          <w:b/>
          <w:sz w:val="24"/>
        </w:rPr>
      </w:pPr>
      <w:r>
        <w:rPr>
          <w:sz w:val="24"/>
        </w:rPr>
        <w:t xml:space="preserve">Administrateur est toute personnes qui gère la partie administrative de l’application, ajouter les détails dans le site </w:t>
      </w:r>
      <w:r w:rsidR="00873595">
        <w:rPr>
          <w:sz w:val="24"/>
        </w:rPr>
        <w:t>et faire l’administration de la base des données de l’application.</w:t>
      </w:r>
      <w:r w:rsidR="001C7FB7" w:rsidRPr="00FB456A">
        <w:rPr>
          <w:b/>
          <w:sz w:val="24"/>
        </w:rPr>
        <w:t xml:space="preserve"> </w:t>
      </w:r>
    </w:p>
    <w:p w:rsidR="001F1F2B" w:rsidRDefault="001F1F2B" w:rsidP="009D451B">
      <w:pPr>
        <w:pStyle w:val="Paragraphedeliste"/>
        <w:numPr>
          <w:ilvl w:val="0"/>
          <w:numId w:val="5"/>
        </w:numPr>
        <w:jc w:val="both"/>
        <w:rPr>
          <w:b/>
          <w:sz w:val="24"/>
        </w:rPr>
      </w:pPr>
      <w:r w:rsidRPr="00FA6C3C">
        <w:rPr>
          <w:b/>
          <w:sz w:val="24"/>
        </w:rPr>
        <w:t>L</w:t>
      </w:r>
      <w:r w:rsidR="00873595">
        <w:rPr>
          <w:b/>
          <w:sz w:val="24"/>
        </w:rPr>
        <w:t>a classe Etudiants :</w:t>
      </w:r>
    </w:p>
    <w:p w:rsidR="00873595" w:rsidRPr="002B329C" w:rsidRDefault="002B329C" w:rsidP="00873595">
      <w:pPr>
        <w:jc w:val="both"/>
        <w:rPr>
          <w:sz w:val="24"/>
        </w:rPr>
      </w:pPr>
      <w:r>
        <w:rPr>
          <w:sz w:val="24"/>
        </w:rPr>
        <w:t>Etudiants est l’individu ayant un contrat avec l’Université et qui est censé de suivre un cursus académique suivant de promotion.</w:t>
      </w:r>
    </w:p>
    <w:p w:rsidR="001F1F2B" w:rsidRDefault="001F1F2B" w:rsidP="001F1F2B">
      <w:pPr>
        <w:pStyle w:val="Paragraphedeliste"/>
        <w:numPr>
          <w:ilvl w:val="0"/>
          <w:numId w:val="5"/>
        </w:numPr>
        <w:jc w:val="both"/>
        <w:rPr>
          <w:b/>
          <w:sz w:val="24"/>
        </w:rPr>
      </w:pPr>
      <w:r w:rsidRPr="00FA6C3C">
        <w:rPr>
          <w:b/>
          <w:sz w:val="24"/>
        </w:rPr>
        <w:t>L</w:t>
      </w:r>
      <w:r w:rsidR="00C368FE">
        <w:rPr>
          <w:b/>
          <w:sz w:val="24"/>
        </w:rPr>
        <w:t>a classe banque :</w:t>
      </w:r>
    </w:p>
    <w:p w:rsidR="00C368FE" w:rsidRPr="00C368FE" w:rsidRDefault="00C368FE" w:rsidP="00C368FE">
      <w:pPr>
        <w:jc w:val="both"/>
        <w:rPr>
          <w:sz w:val="24"/>
        </w:rPr>
      </w:pPr>
      <w:r>
        <w:rPr>
          <w:sz w:val="24"/>
        </w:rPr>
        <w:t>La banque est une institution qui est en relation avec la faculté pour permettre aux étudiants de faire leurs versements de frais académique.</w:t>
      </w:r>
    </w:p>
    <w:p w:rsidR="001F1F2B" w:rsidRDefault="001F1F2B" w:rsidP="001F1F2B">
      <w:pPr>
        <w:pStyle w:val="Paragraphedeliste"/>
        <w:numPr>
          <w:ilvl w:val="0"/>
          <w:numId w:val="5"/>
        </w:numPr>
        <w:jc w:val="both"/>
        <w:rPr>
          <w:b/>
          <w:sz w:val="24"/>
        </w:rPr>
      </w:pPr>
      <w:r w:rsidRPr="00FA6C3C">
        <w:rPr>
          <w:b/>
          <w:sz w:val="24"/>
        </w:rPr>
        <w:t xml:space="preserve">La classe </w:t>
      </w:r>
      <w:r w:rsidR="00360D70">
        <w:rPr>
          <w:b/>
          <w:sz w:val="24"/>
        </w:rPr>
        <w:t>facultés</w:t>
      </w:r>
      <w:r w:rsidR="0015396B">
        <w:rPr>
          <w:b/>
          <w:sz w:val="24"/>
        </w:rPr>
        <w:t> :</w:t>
      </w:r>
    </w:p>
    <w:p w:rsidR="0015396B" w:rsidRPr="004514CF" w:rsidRDefault="004514CF" w:rsidP="0015396B">
      <w:pPr>
        <w:jc w:val="both"/>
        <w:rPr>
          <w:sz w:val="24"/>
        </w:rPr>
      </w:pPr>
      <w:r>
        <w:rPr>
          <w:sz w:val="24"/>
        </w:rPr>
        <w:t>La faculté c’est la partie de l’université où sont donnés certaines disciplines que les étudiants font suivre.</w:t>
      </w:r>
    </w:p>
    <w:p w:rsidR="001F1F2B" w:rsidRDefault="001F1F2B" w:rsidP="001F1F2B">
      <w:pPr>
        <w:pStyle w:val="Paragraphedeliste"/>
        <w:numPr>
          <w:ilvl w:val="0"/>
          <w:numId w:val="5"/>
        </w:numPr>
        <w:jc w:val="both"/>
        <w:rPr>
          <w:b/>
          <w:sz w:val="24"/>
        </w:rPr>
      </w:pPr>
      <w:r w:rsidRPr="00FA6C3C">
        <w:rPr>
          <w:b/>
          <w:sz w:val="24"/>
        </w:rPr>
        <w:t>L</w:t>
      </w:r>
      <w:r w:rsidR="004514CF">
        <w:rPr>
          <w:b/>
          <w:sz w:val="24"/>
        </w:rPr>
        <w:t>a classe compte Utilisateurs :</w:t>
      </w:r>
    </w:p>
    <w:p w:rsidR="004514CF" w:rsidRPr="004514CF" w:rsidRDefault="004514CF" w:rsidP="004514CF">
      <w:pPr>
        <w:jc w:val="both"/>
        <w:rPr>
          <w:sz w:val="24"/>
        </w:rPr>
      </w:pPr>
      <w:r>
        <w:rPr>
          <w:sz w:val="24"/>
        </w:rPr>
        <w:t>Compte utilisateur contiendra les comptes des utilisateurs(étudiants) pour leurs permettre d’avoir accès aux différents fonctionnalités du site.</w:t>
      </w:r>
    </w:p>
    <w:p w:rsidR="001F1F2B" w:rsidRPr="004514CF" w:rsidRDefault="001F1F2B" w:rsidP="001F1F2B">
      <w:pPr>
        <w:pStyle w:val="Paragraphedeliste"/>
        <w:numPr>
          <w:ilvl w:val="0"/>
          <w:numId w:val="5"/>
        </w:numPr>
        <w:jc w:val="both"/>
        <w:rPr>
          <w:b/>
        </w:rPr>
      </w:pPr>
      <w:r w:rsidRPr="00FA6C3C">
        <w:rPr>
          <w:b/>
          <w:sz w:val="24"/>
        </w:rPr>
        <w:t>La classe Serveur QR Code</w:t>
      </w:r>
      <w:r w:rsidR="004514CF">
        <w:rPr>
          <w:b/>
          <w:sz w:val="24"/>
        </w:rPr>
        <w:t> :</w:t>
      </w:r>
    </w:p>
    <w:p w:rsidR="004514CF" w:rsidRPr="006149E6" w:rsidRDefault="006149E6" w:rsidP="004514CF">
      <w:pPr>
        <w:jc w:val="both"/>
      </w:pPr>
      <w:r>
        <w:t>Le serveur QR Code est une machine qui va permettre de stocker les codes QR des étudiants enregistrer.</w:t>
      </w:r>
    </w:p>
    <w:p w:rsidR="00236A51" w:rsidRDefault="00236A51" w:rsidP="00B52D01">
      <w:pPr>
        <w:jc w:val="both"/>
      </w:pPr>
    </w:p>
    <w:p w:rsidR="00443786" w:rsidRPr="005F4D76" w:rsidRDefault="00687FA1" w:rsidP="00976739">
      <w:pPr>
        <w:jc w:val="both"/>
        <w:rPr>
          <w:b/>
        </w:rPr>
      </w:pPr>
      <w:r>
        <w:rPr>
          <w:b/>
        </w:rPr>
        <w:t xml:space="preserve">Premier version du </w:t>
      </w:r>
      <w:r w:rsidR="00443786" w:rsidRPr="005F4D76">
        <w:rPr>
          <w:b/>
        </w:rPr>
        <w:t>Diagramme de classes</w:t>
      </w:r>
    </w:p>
    <w:p w:rsidR="0089465A" w:rsidRDefault="0089465A" w:rsidP="00976739">
      <w:pPr>
        <w:jc w:val="both"/>
      </w:pPr>
    </w:p>
    <w:p w:rsidR="00931057" w:rsidRDefault="00CD329A" w:rsidP="00CD329A">
      <w:r>
        <w:rPr>
          <w:noProof/>
          <w:lang w:eastAsia="fr-FR"/>
        </w:rPr>
        <w:drawing>
          <wp:inline distT="0" distB="0" distL="0" distR="0" wp14:anchorId="227FD664" wp14:editId="1C611A74">
            <wp:extent cx="5928718" cy="37611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617" cy="3771203"/>
                    </a:xfrm>
                    <a:prstGeom prst="rect">
                      <a:avLst/>
                    </a:prstGeom>
                  </pic:spPr>
                </pic:pic>
              </a:graphicData>
            </a:graphic>
          </wp:inline>
        </w:drawing>
      </w:r>
    </w:p>
    <w:p w:rsidR="002A2708" w:rsidRDefault="002A2708" w:rsidP="00CD329A"/>
    <w:p w:rsidR="00307864" w:rsidRDefault="00307864" w:rsidP="00307864">
      <w:pPr>
        <w:pStyle w:val="Titre3"/>
        <w:rPr>
          <w:sz w:val="28"/>
        </w:rPr>
      </w:pPr>
      <w:bookmarkStart w:id="12" w:name="_Toc148667026"/>
      <w:r w:rsidRPr="00307864">
        <w:rPr>
          <w:sz w:val="28"/>
        </w:rPr>
        <w:t>Modèles de l’état du domaine</w:t>
      </w:r>
      <w:bookmarkEnd w:id="12"/>
    </w:p>
    <w:p w:rsidR="00307864" w:rsidRPr="00307864" w:rsidRDefault="00307864" w:rsidP="00307864">
      <w:pPr>
        <w:spacing w:after="0"/>
        <w:jc w:val="both"/>
        <w:rPr>
          <w:sz w:val="24"/>
        </w:rPr>
      </w:pPr>
      <w:r w:rsidRPr="00307864">
        <w:rPr>
          <w:sz w:val="24"/>
        </w:rPr>
        <w:t xml:space="preserve">Après examen des différentes classes de notre domaine, nous constatons que les classes </w:t>
      </w:r>
      <w:r w:rsidRPr="00307864">
        <w:rPr>
          <w:b/>
          <w:sz w:val="24"/>
        </w:rPr>
        <w:t xml:space="preserve">comptent utilisateurs, étudiants, serveur code QR </w:t>
      </w:r>
      <w:r w:rsidRPr="00307864">
        <w:rPr>
          <w:sz w:val="24"/>
        </w:rPr>
        <w:t>ont un comportement complexe.</w:t>
      </w:r>
    </w:p>
    <w:p w:rsidR="00307864" w:rsidRPr="00307864" w:rsidRDefault="00307864" w:rsidP="00307864">
      <w:pPr>
        <w:spacing w:after="0"/>
        <w:jc w:val="both"/>
      </w:pPr>
    </w:p>
    <w:p w:rsidR="00162570" w:rsidRPr="00631C9F" w:rsidRDefault="00162570" w:rsidP="00307864">
      <w:pPr>
        <w:pStyle w:val="Titre3"/>
        <w:rPr>
          <w:sz w:val="28"/>
        </w:rPr>
      </w:pPr>
      <w:bookmarkStart w:id="13" w:name="_Toc148667027"/>
      <w:r w:rsidRPr="00631C9F">
        <w:rPr>
          <w:sz w:val="28"/>
        </w:rPr>
        <w:t>Les états de la classe Comptes Utilisateurs</w:t>
      </w:r>
      <w:bookmarkEnd w:id="13"/>
    </w:p>
    <w:p w:rsidR="00236A51" w:rsidRPr="00C54303" w:rsidRDefault="00162570" w:rsidP="00017AB1">
      <w:pPr>
        <w:spacing w:after="0"/>
        <w:jc w:val="both"/>
        <w:rPr>
          <w:sz w:val="24"/>
        </w:rPr>
      </w:pPr>
      <w:r w:rsidRPr="00631C9F">
        <w:rPr>
          <w:sz w:val="24"/>
        </w:rPr>
        <w:t xml:space="preserve">La classe compte </w:t>
      </w:r>
      <w:r w:rsidR="003B5FC4" w:rsidRPr="00631C9F">
        <w:rPr>
          <w:sz w:val="24"/>
        </w:rPr>
        <w:t>peut-être</w:t>
      </w:r>
      <w:r w:rsidRPr="00631C9F">
        <w:rPr>
          <w:sz w:val="24"/>
        </w:rPr>
        <w:t xml:space="preserve"> à l’état où le compte est </w:t>
      </w:r>
      <w:r w:rsidR="000778A4" w:rsidRPr="00631C9F">
        <w:rPr>
          <w:sz w:val="24"/>
        </w:rPr>
        <w:t>en</w:t>
      </w:r>
      <w:r w:rsidR="00981726" w:rsidRPr="00631C9F">
        <w:rPr>
          <w:sz w:val="24"/>
        </w:rPr>
        <w:t xml:space="preserve"> </w:t>
      </w:r>
      <w:r w:rsidRPr="00631C9F">
        <w:rPr>
          <w:sz w:val="24"/>
        </w:rPr>
        <w:t xml:space="preserve">cours de création, dans un état terminer et ensuite </w:t>
      </w:r>
      <w:r w:rsidR="003B5FC4" w:rsidRPr="00631C9F">
        <w:rPr>
          <w:sz w:val="24"/>
        </w:rPr>
        <w:t xml:space="preserve">passer dans un autre état compte </w:t>
      </w:r>
      <w:r w:rsidR="00F0144E" w:rsidRPr="00631C9F">
        <w:rPr>
          <w:sz w:val="24"/>
        </w:rPr>
        <w:t>activer. Il peut être supprimer ou bloquer pour de raison administratif.</w:t>
      </w:r>
      <w:r w:rsidR="00B23C81">
        <w:rPr>
          <w:sz w:val="24"/>
        </w:rPr>
        <w:t xml:space="preserve"> </w:t>
      </w:r>
      <w:r w:rsidR="008E1B4A">
        <w:rPr>
          <w:sz w:val="24"/>
        </w:rPr>
        <w:t xml:space="preserve">Le </w:t>
      </w:r>
      <w:r w:rsidR="00B23C81">
        <w:rPr>
          <w:sz w:val="24"/>
        </w:rPr>
        <w:t>compte peut être dans un état de mise entente si l’étudiant n’est pas encore ordre avec la faculté</w:t>
      </w:r>
      <w:r w:rsidR="008E1B4A">
        <w:rPr>
          <w:sz w:val="24"/>
        </w:rPr>
        <w:t>.</w:t>
      </w:r>
    </w:p>
    <w:p w:rsidR="00066C3F" w:rsidRPr="00C54303" w:rsidRDefault="005F4D76" w:rsidP="00C54303">
      <w:pPr>
        <w:pStyle w:val="Titre4"/>
        <w:jc w:val="center"/>
        <w:rPr>
          <w:sz w:val="24"/>
        </w:rPr>
      </w:pPr>
      <w:r w:rsidRPr="00C54303">
        <w:rPr>
          <w:sz w:val="24"/>
        </w:rPr>
        <w:t>Diagramme d’état transition</w:t>
      </w:r>
      <w:r w:rsidR="00E50492" w:rsidRPr="00C54303">
        <w:rPr>
          <w:sz w:val="24"/>
        </w:rPr>
        <w:t xml:space="preserve"> pour la création compte</w:t>
      </w:r>
    </w:p>
    <w:p w:rsidR="00881D63" w:rsidRDefault="005F4D76" w:rsidP="00881D63">
      <w:r>
        <w:rPr>
          <w:noProof/>
          <w:lang w:eastAsia="fr-FR"/>
        </w:rPr>
        <w:drawing>
          <wp:inline distT="0" distB="0" distL="0" distR="0" wp14:anchorId="7B2BDF91" wp14:editId="2C7EE53F">
            <wp:extent cx="4980709" cy="2143811"/>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3648" cy="2153685"/>
                    </a:xfrm>
                    <a:prstGeom prst="rect">
                      <a:avLst/>
                    </a:prstGeom>
                  </pic:spPr>
                </pic:pic>
              </a:graphicData>
            </a:graphic>
          </wp:inline>
        </w:drawing>
      </w:r>
    </w:p>
    <w:p w:rsidR="00C54303" w:rsidRDefault="00C54303" w:rsidP="00C54303">
      <w:pPr>
        <w:pStyle w:val="Titre3"/>
      </w:pPr>
      <w:bookmarkStart w:id="14" w:name="_Toc148667028"/>
      <w:r>
        <w:t>Les états de la classe étudiant</w:t>
      </w:r>
      <w:bookmarkEnd w:id="14"/>
    </w:p>
    <w:p w:rsidR="00C54303" w:rsidRPr="00C54303" w:rsidRDefault="00C54303" w:rsidP="00A313BE">
      <w:pPr>
        <w:jc w:val="both"/>
        <w:rPr>
          <w:sz w:val="24"/>
        </w:rPr>
      </w:pPr>
      <w:r>
        <w:rPr>
          <w:sz w:val="24"/>
        </w:rPr>
        <w:t xml:space="preserve">Avant </w:t>
      </w:r>
      <w:r w:rsidR="00A313BE">
        <w:rPr>
          <w:sz w:val="24"/>
        </w:rPr>
        <w:t xml:space="preserve">d’attribuer un code QR unique à chaque étudiant, il doit payer se frais académique à la banque et se faire enregistrer au niveau de sa faculté pour validé ses preuves de payement. Après payement il passe son inscription </w:t>
      </w:r>
      <w:r w:rsidR="00A94E83">
        <w:rPr>
          <w:sz w:val="24"/>
        </w:rPr>
        <w:t xml:space="preserve">sur la plateforme de l’application. Lors de l’inscription </w:t>
      </w:r>
      <w:r w:rsidR="00091259">
        <w:rPr>
          <w:sz w:val="24"/>
        </w:rPr>
        <w:t xml:space="preserve">le système de l’application envoi un code QR à l’étudiant en ordre ou </w:t>
      </w:r>
      <w:r w:rsidR="00017AB1">
        <w:rPr>
          <w:sz w:val="24"/>
        </w:rPr>
        <w:t xml:space="preserve">un </w:t>
      </w:r>
      <w:r w:rsidR="00091259">
        <w:rPr>
          <w:sz w:val="24"/>
        </w:rPr>
        <w:t>message de mise en entente</w:t>
      </w:r>
      <w:r w:rsidR="00F23700">
        <w:rPr>
          <w:sz w:val="24"/>
        </w:rPr>
        <w:t xml:space="preserve"> puis le système </w:t>
      </w:r>
      <w:r w:rsidR="001953FE">
        <w:rPr>
          <w:sz w:val="24"/>
        </w:rPr>
        <w:t>renvoi de nouveau un message contenant le</w:t>
      </w:r>
      <w:r w:rsidR="00F23700">
        <w:rPr>
          <w:sz w:val="24"/>
        </w:rPr>
        <w:t xml:space="preserve"> code QR si tout est bon.</w:t>
      </w:r>
      <w:r w:rsidR="00091259">
        <w:rPr>
          <w:sz w:val="24"/>
        </w:rPr>
        <w:t xml:space="preserve"> </w:t>
      </w:r>
    </w:p>
    <w:p w:rsidR="00881D63" w:rsidRPr="00A36113" w:rsidRDefault="00881D63" w:rsidP="00881D63">
      <w:pPr>
        <w:pStyle w:val="Titre4"/>
        <w:rPr>
          <w:sz w:val="24"/>
        </w:rPr>
      </w:pPr>
      <w:r w:rsidRPr="00A36113">
        <w:rPr>
          <w:sz w:val="24"/>
        </w:rPr>
        <w:t xml:space="preserve">Diagramme d’état transition </w:t>
      </w:r>
      <w:r w:rsidR="00C54303" w:rsidRPr="00A36113">
        <w:rPr>
          <w:sz w:val="24"/>
        </w:rPr>
        <w:t>de la classe étudiant</w:t>
      </w:r>
    </w:p>
    <w:p w:rsidR="00C54303" w:rsidRPr="00C54303" w:rsidRDefault="00C54303" w:rsidP="00C54303"/>
    <w:p w:rsidR="00881D63" w:rsidRPr="004C0922" w:rsidRDefault="004C0922" w:rsidP="004C0922">
      <w:pPr>
        <w:spacing w:before="240"/>
        <w:ind w:firstLine="708"/>
        <w:jc w:val="both"/>
        <w:rPr>
          <w:sz w:val="24"/>
          <w:szCs w:val="24"/>
        </w:rPr>
      </w:pPr>
      <w:r>
        <w:rPr>
          <w:sz w:val="24"/>
          <w:szCs w:val="24"/>
        </w:rPr>
        <w:t>L’implémentation du modèle des classes du domaine</w:t>
      </w:r>
      <w:r>
        <w:rPr>
          <w:sz w:val="24"/>
          <w:szCs w:val="24"/>
        </w:rPr>
        <w:t xml:space="preserve"> ci-haut</w:t>
      </w:r>
      <w:r>
        <w:rPr>
          <w:sz w:val="24"/>
          <w:szCs w:val="24"/>
        </w:rPr>
        <w:t xml:space="preserve"> donne lieu à un système statique.</w:t>
      </w:r>
      <w:r w:rsidR="00EE3861">
        <w:rPr>
          <w:sz w:val="24"/>
          <w:szCs w:val="24"/>
        </w:rPr>
        <w:t xml:space="preserve"> Dans ce cas nous allons nous allons</w:t>
      </w:r>
      <w:r w:rsidR="00986024">
        <w:rPr>
          <w:sz w:val="24"/>
          <w:szCs w:val="24"/>
        </w:rPr>
        <w:t xml:space="preserve"> nous</w:t>
      </w:r>
      <w:r w:rsidR="00EE3861">
        <w:rPr>
          <w:sz w:val="24"/>
          <w:szCs w:val="24"/>
        </w:rPr>
        <w:t xml:space="preserve"> intéresser</w:t>
      </w:r>
      <w:r w:rsidR="00986024">
        <w:rPr>
          <w:sz w:val="24"/>
          <w:szCs w:val="24"/>
        </w:rPr>
        <w:t xml:space="preserve"> aux applications qui utilisent ses classes.</w:t>
      </w:r>
    </w:p>
    <w:p w:rsidR="003F53CC" w:rsidRPr="003F53CC" w:rsidRDefault="003F53CC" w:rsidP="00631C9F">
      <w:pPr>
        <w:pStyle w:val="Titre2"/>
      </w:pPr>
      <w:bookmarkStart w:id="15" w:name="_Toc148667029"/>
      <w:r>
        <w:t>Analyse de l’application</w:t>
      </w:r>
      <w:bookmarkEnd w:id="15"/>
    </w:p>
    <w:p w:rsidR="006061FE" w:rsidRDefault="003D186E" w:rsidP="00D20561">
      <w:pPr>
        <w:spacing w:before="240"/>
        <w:ind w:firstLine="708"/>
        <w:jc w:val="both"/>
        <w:rPr>
          <w:sz w:val="24"/>
          <w:szCs w:val="24"/>
        </w:rPr>
      </w:pPr>
      <w:r w:rsidRPr="00673F55">
        <w:rPr>
          <w:sz w:val="24"/>
          <w:szCs w:val="24"/>
        </w:rPr>
        <w:t>L</w:t>
      </w:r>
      <w:r w:rsidR="00BE7C93" w:rsidRPr="00673F55">
        <w:rPr>
          <w:sz w:val="24"/>
          <w:szCs w:val="24"/>
        </w:rPr>
        <w:t>ors de la mise en place de l'application consiste à</w:t>
      </w:r>
      <w:r w:rsidR="006061FE">
        <w:rPr>
          <w:sz w:val="24"/>
          <w:szCs w:val="24"/>
        </w:rPr>
        <w:t xml:space="preserve"> transformer les cas d’utilisation aux fonctionnalités de l’application.</w:t>
      </w:r>
      <w:r w:rsidR="00BE7C93" w:rsidRPr="00673F55">
        <w:rPr>
          <w:sz w:val="24"/>
          <w:szCs w:val="24"/>
        </w:rPr>
        <w:t xml:space="preserve"> </w:t>
      </w:r>
    </w:p>
    <w:p w:rsidR="00B46C91" w:rsidRDefault="00B46C91" w:rsidP="00D20561">
      <w:pPr>
        <w:spacing w:before="240"/>
        <w:ind w:firstLine="708"/>
        <w:jc w:val="both"/>
        <w:rPr>
          <w:sz w:val="24"/>
          <w:szCs w:val="24"/>
        </w:rPr>
      </w:pPr>
      <w:r>
        <w:rPr>
          <w:sz w:val="24"/>
          <w:szCs w:val="24"/>
        </w:rPr>
        <w:t>Dans cette phase du développement</w:t>
      </w:r>
      <w:r w:rsidR="00A36113">
        <w:rPr>
          <w:sz w:val="24"/>
          <w:szCs w:val="24"/>
        </w:rPr>
        <w:t xml:space="preserve"> de l’application</w:t>
      </w:r>
      <w:r w:rsidR="006061FE">
        <w:rPr>
          <w:sz w:val="24"/>
          <w:szCs w:val="24"/>
        </w:rPr>
        <w:t xml:space="preserve"> nous allons détailler</w:t>
      </w:r>
      <w:r>
        <w:rPr>
          <w:sz w:val="24"/>
          <w:szCs w:val="24"/>
        </w:rPr>
        <w:t xml:space="preserve"> les </w:t>
      </w:r>
      <w:r w:rsidR="00EF4242">
        <w:rPr>
          <w:sz w:val="24"/>
          <w:szCs w:val="24"/>
        </w:rPr>
        <w:t>interfaces de l’application, la base de données</w:t>
      </w:r>
      <w:r>
        <w:rPr>
          <w:sz w:val="24"/>
          <w:szCs w:val="24"/>
        </w:rPr>
        <w:t xml:space="preserve"> </w:t>
      </w:r>
      <w:r w:rsidR="00A36113">
        <w:rPr>
          <w:sz w:val="24"/>
          <w:szCs w:val="24"/>
        </w:rPr>
        <w:t>et les différents techniques utilisés pour la mise en</w:t>
      </w:r>
      <w:r w:rsidR="00C209B7">
        <w:rPr>
          <w:sz w:val="24"/>
          <w:szCs w:val="24"/>
        </w:rPr>
        <w:t xml:space="preserve"> place</w:t>
      </w:r>
      <w:r w:rsidR="00A36113">
        <w:rPr>
          <w:sz w:val="24"/>
          <w:szCs w:val="24"/>
        </w:rPr>
        <w:t xml:space="preserve"> de l’application Web.</w:t>
      </w:r>
    </w:p>
    <w:p w:rsidR="00A36113" w:rsidRDefault="00072C8B" w:rsidP="00072C8B">
      <w:pPr>
        <w:spacing w:before="240"/>
        <w:ind w:firstLine="708"/>
        <w:rPr>
          <w:sz w:val="24"/>
          <w:szCs w:val="24"/>
        </w:rPr>
      </w:pPr>
      <w:r>
        <w:rPr>
          <w:sz w:val="24"/>
          <w:szCs w:val="24"/>
        </w:rPr>
        <w:t xml:space="preserve">L'application comprendra </w:t>
      </w:r>
      <w:r w:rsidR="00C16F70">
        <w:rPr>
          <w:sz w:val="24"/>
          <w:szCs w:val="24"/>
        </w:rPr>
        <w:t>des</w:t>
      </w:r>
      <w:r>
        <w:rPr>
          <w:sz w:val="24"/>
          <w:szCs w:val="24"/>
        </w:rPr>
        <w:t xml:space="preserve"> interface</w:t>
      </w:r>
      <w:r w:rsidR="00C16F70">
        <w:rPr>
          <w:sz w:val="24"/>
          <w:szCs w:val="24"/>
        </w:rPr>
        <w:t>s pour les</w:t>
      </w:r>
      <w:r>
        <w:rPr>
          <w:sz w:val="24"/>
          <w:szCs w:val="24"/>
        </w:rPr>
        <w:t xml:space="preserve"> utilisateur</w:t>
      </w:r>
      <w:r w:rsidR="00C16F70">
        <w:rPr>
          <w:sz w:val="24"/>
          <w:szCs w:val="24"/>
        </w:rPr>
        <w:t>s</w:t>
      </w:r>
      <w:r w:rsidR="00687D76">
        <w:rPr>
          <w:sz w:val="24"/>
          <w:szCs w:val="24"/>
        </w:rPr>
        <w:t>,</w:t>
      </w:r>
      <w:r w:rsidR="00C16F70">
        <w:rPr>
          <w:sz w:val="24"/>
          <w:szCs w:val="24"/>
        </w:rPr>
        <w:t xml:space="preserve"> les interfaces </w:t>
      </w:r>
      <w:r w:rsidR="002D0139">
        <w:rPr>
          <w:sz w:val="24"/>
          <w:szCs w:val="24"/>
        </w:rPr>
        <w:t>de l’administrateur ;</w:t>
      </w:r>
      <w:r>
        <w:rPr>
          <w:sz w:val="24"/>
          <w:szCs w:val="24"/>
        </w:rPr>
        <w:t xml:space="preserve"> une couche de liaison de données et une base données</w:t>
      </w:r>
      <w:r w:rsidR="00687D76">
        <w:rPr>
          <w:sz w:val="24"/>
          <w:szCs w:val="24"/>
        </w:rPr>
        <w:t>.</w:t>
      </w:r>
    </w:p>
    <w:p w:rsidR="00687D76" w:rsidRPr="00673F55" w:rsidRDefault="00687D76" w:rsidP="00EF4242">
      <w:pPr>
        <w:spacing w:before="240"/>
        <w:ind w:firstLine="708"/>
        <w:jc w:val="center"/>
        <w:rPr>
          <w:sz w:val="24"/>
          <w:szCs w:val="24"/>
        </w:rPr>
      </w:pPr>
      <w:r>
        <w:rPr>
          <w:noProof/>
          <w:lang w:eastAsia="fr-FR"/>
        </w:rPr>
        <w:drawing>
          <wp:inline distT="0" distB="0" distL="0" distR="0" wp14:anchorId="6F8C9833" wp14:editId="7FB7D35C">
            <wp:extent cx="2101010" cy="1332230"/>
            <wp:effectExtent l="0" t="0" r="0" b="127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1"/>
                    <a:stretch>
                      <a:fillRect/>
                    </a:stretch>
                  </pic:blipFill>
                  <pic:spPr>
                    <a:xfrm>
                      <a:off x="0" y="0"/>
                      <a:ext cx="2175985" cy="1379771"/>
                    </a:xfrm>
                    <a:prstGeom prst="rect">
                      <a:avLst/>
                    </a:prstGeom>
                  </pic:spPr>
                </pic:pic>
              </a:graphicData>
            </a:graphic>
          </wp:inline>
        </w:drawing>
      </w:r>
    </w:p>
    <w:p w:rsidR="00000DC0" w:rsidRDefault="002424AF" w:rsidP="002424AF">
      <w:pPr>
        <w:pStyle w:val="Titre3"/>
        <w:spacing w:line="276" w:lineRule="auto"/>
      </w:pPr>
      <w:bookmarkStart w:id="16" w:name="_Toc148667030"/>
      <w:r>
        <w:t>Descriptions des cas d’utilisations</w:t>
      </w:r>
      <w:bookmarkEnd w:id="16"/>
    </w:p>
    <w:p w:rsidR="00DE1724" w:rsidRPr="00DE1724" w:rsidRDefault="00DE1724" w:rsidP="00DE1724">
      <w:pPr>
        <w:pStyle w:val="Titre4"/>
        <w:rPr>
          <w:i w:val="0"/>
        </w:rPr>
      </w:pPr>
      <w:r w:rsidRPr="00DE1724">
        <w:rPr>
          <w:i w:val="0"/>
        </w:rPr>
        <w:t>Diagramme de cas d’utilisation</w:t>
      </w:r>
    </w:p>
    <w:p w:rsidR="002424AF" w:rsidRDefault="002424AF" w:rsidP="002424AF">
      <w:pPr>
        <w:spacing w:line="276" w:lineRule="auto"/>
        <w:jc w:val="both"/>
        <w:rPr>
          <w:sz w:val="24"/>
          <w:szCs w:val="24"/>
        </w:rPr>
      </w:pPr>
      <w:r w:rsidRPr="002424AF">
        <w:rPr>
          <w:sz w:val="24"/>
          <w:szCs w:val="24"/>
        </w:rPr>
        <w:t>Le</w:t>
      </w:r>
      <w:r>
        <w:rPr>
          <w:sz w:val="24"/>
          <w:szCs w:val="24"/>
        </w:rPr>
        <w:t xml:space="preserve"> diagramme de cas d’utilisation décrit les grandes fonctions de l’application</w:t>
      </w:r>
      <w:r w:rsidR="00DE1724">
        <w:rPr>
          <w:sz w:val="24"/>
          <w:szCs w:val="24"/>
        </w:rPr>
        <w:t xml:space="preserve"> du point de vue des acteurs du système, ceci c’est une version améliorée des besoins spécifier à l’introduction de ce rapport.</w:t>
      </w:r>
    </w:p>
    <w:p w:rsidR="00EB7145" w:rsidRDefault="005504CF" w:rsidP="002424AF">
      <w:pPr>
        <w:spacing w:line="276" w:lineRule="auto"/>
        <w:jc w:val="both"/>
        <w:rPr>
          <w:sz w:val="24"/>
          <w:szCs w:val="24"/>
        </w:rPr>
      </w:pPr>
      <w:r>
        <w:rPr>
          <w:noProof/>
          <w:lang w:eastAsia="fr-FR"/>
        </w:rPr>
        <w:drawing>
          <wp:inline distT="0" distB="0" distL="0" distR="0" wp14:anchorId="5E3A1234" wp14:editId="34AC770F">
            <wp:extent cx="5731510" cy="423799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37990"/>
                    </a:xfrm>
                    <a:prstGeom prst="rect">
                      <a:avLst/>
                    </a:prstGeom>
                  </pic:spPr>
                </pic:pic>
              </a:graphicData>
            </a:graphic>
          </wp:inline>
        </w:drawing>
      </w:r>
    </w:p>
    <w:p w:rsidR="005504CF" w:rsidRPr="005504CF" w:rsidRDefault="004D239E" w:rsidP="005504CF">
      <w:r w:rsidRPr="005504CF">
        <w:tab/>
      </w:r>
    </w:p>
    <w:p w:rsidR="005504CF" w:rsidRPr="005504CF" w:rsidRDefault="005504CF" w:rsidP="005504CF"/>
    <w:p w:rsidR="005504CF" w:rsidRDefault="005504CF" w:rsidP="005504CF"/>
    <w:p w:rsidR="005504CF" w:rsidRDefault="005504CF" w:rsidP="005504CF"/>
    <w:p w:rsidR="005504CF" w:rsidRDefault="005504CF" w:rsidP="005504CF"/>
    <w:p w:rsidR="005504CF" w:rsidRPr="005504CF" w:rsidRDefault="005504CF" w:rsidP="005504CF"/>
    <w:p w:rsidR="005504CF" w:rsidRPr="005504CF" w:rsidRDefault="005504CF" w:rsidP="005504CF"/>
    <w:p w:rsidR="005504CF" w:rsidRPr="005504CF" w:rsidRDefault="005504CF" w:rsidP="005504CF"/>
    <w:p w:rsidR="005504CF" w:rsidRPr="005504CF" w:rsidRDefault="005504CF" w:rsidP="005504CF"/>
    <w:p w:rsidR="005504CF" w:rsidRPr="005504CF" w:rsidRDefault="005504CF" w:rsidP="005504CF"/>
    <w:p w:rsidR="005504CF" w:rsidRDefault="005504CF" w:rsidP="005504CF"/>
    <w:p w:rsidR="00DC44D2" w:rsidRPr="005504CF" w:rsidRDefault="00DC44D2" w:rsidP="005504CF"/>
    <w:p w:rsidR="005504CF" w:rsidRPr="005504CF" w:rsidRDefault="005504CF" w:rsidP="005504CF"/>
    <w:p w:rsidR="005504CF" w:rsidRPr="005504CF" w:rsidRDefault="005504CF" w:rsidP="005504CF"/>
    <w:p w:rsidR="006E568B" w:rsidRPr="005504CF" w:rsidRDefault="004D239E" w:rsidP="005504CF">
      <w:pPr>
        <w:pStyle w:val="Titre4"/>
        <w:rPr>
          <w:i w:val="0"/>
        </w:rPr>
      </w:pPr>
      <w:r w:rsidRPr="005504CF">
        <w:rPr>
          <w:i w:val="0"/>
        </w:rPr>
        <w:t xml:space="preserve">Diagramme </w:t>
      </w:r>
      <w:r w:rsidR="00E91455" w:rsidRPr="005504CF">
        <w:rPr>
          <w:i w:val="0"/>
        </w:rPr>
        <w:t>de séquence</w:t>
      </w:r>
    </w:p>
    <w:p w:rsidR="00420299" w:rsidRPr="00420299" w:rsidRDefault="00420299" w:rsidP="00420299">
      <w:pPr>
        <w:jc w:val="both"/>
        <w:rPr>
          <w:sz w:val="24"/>
          <w:szCs w:val="24"/>
        </w:rPr>
      </w:pPr>
      <w:r>
        <w:rPr>
          <w:sz w:val="24"/>
          <w:szCs w:val="24"/>
        </w:rPr>
        <w:t xml:space="preserve">Les diagrammes de séquences </w:t>
      </w:r>
      <w:r w:rsidR="00755D08">
        <w:rPr>
          <w:sz w:val="24"/>
          <w:szCs w:val="24"/>
        </w:rPr>
        <w:t>montrent</w:t>
      </w:r>
      <w:r>
        <w:rPr>
          <w:sz w:val="24"/>
          <w:szCs w:val="24"/>
        </w:rPr>
        <w:t xml:space="preserve"> les interactions entre les objets, les flux des informations échangés lors de la création du compte par l’utilisateur.</w:t>
      </w:r>
    </w:p>
    <w:p w:rsidR="006E568B" w:rsidRDefault="00EB7145" w:rsidP="00EB7145">
      <w:pPr>
        <w:jc w:val="center"/>
        <w:rPr>
          <w:rFonts w:asciiTheme="majorHAnsi" w:eastAsiaTheme="majorEastAsia" w:hAnsiTheme="majorHAnsi" w:cstheme="majorBidi"/>
          <w:iCs/>
          <w:color w:val="004E6C" w:themeColor="accent2" w:themeShade="80"/>
          <w:sz w:val="28"/>
          <w:szCs w:val="28"/>
        </w:rPr>
      </w:pPr>
      <w:r>
        <w:rPr>
          <w:noProof/>
          <w:lang w:eastAsia="fr-FR"/>
        </w:rPr>
        <w:drawing>
          <wp:inline distT="0" distB="0" distL="0" distR="0" wp14:anchorId="6C6F7369" wp14:editId="224E9AB2">
            <wp:extent cx="5731510" cy="640778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407785"/>
                    </a:xfrm>
                    <a:prstGeom prst="rect">
                      <a:avLst/>
                    </a:prstGeom>
                  </pic:spPr>
                </pic:pic>
              </a:graphicData>
            </a:graphic>
          </wp:inline>
        </w:drawing>
      </w:r>
    </w:p>
    <w:p w:rsidR="005504CF" w:rsidRDefault="005504CF" w:rsidP="00EB7145">
      <w:pPr>
        <w:jc w:val="center"/>
        <w:rPr>
          <w:rFonts w:asciiTheme="majorHAnsi" w:eastAsiaTheme="majorEastAsia" w:hAnsiTheme="majorHAnsi" w:cstheme="majorBidi"/>
          <w:iCs/>
          <w:color w:val="004E6C" w:themeColor="accent2" w:themeShade="80"/>
          <w:sz w:val="28"/>
          <w:szCs w:val="28"/>
        </w:rPr>
      </w:pPr>
    </w:p>
    <w:p w:rsidR="005504CF" w:rsidRDefault="005504CF" w:rsidP="00EB7145">
      <w:pPr>
        <w:jc w:val="center"/>
        <w:rPr>
          <w:rFonts w:asciiTheme="majorHAnsi" w:eastAsiaTheme="majorEastAsia" w:hAnsiTheme="majorHAnsi" w:cstheme="majorBidi"/>
          <w:iCs/>
          <w:color w:val="004E6C" w:themeColor="accent2" w:themeShade="80"/>
          <w:sz w:val="28"/>
          <w:szCs w:val="28"/>
        </w:rPr>
      </w:pPr>
    </w:p>
    <w:p w:rsidR="005504CF" w:rsidRDefault="005504CF" w:rsidP="00EB7145">
      <w:pPr>
        <w:jc w:val="center"/>
        <w:rPr>
          <w:rFonts w:asciiTheme="majorHAnsi" w:eastAsiaTheme="majorEastAsia" w:hAnsiTheme="majorHAnsi" w:cstheme="majorBidi"/>
          <w:iCs/>
          <w:color w:val="004E6C" w:themeColor="accent2" w:themeShade="80"/>
          <w:sz w:val="28"/>
          <w:szCs w:val="28"/>
        </w:rPr>
      </w:pPr>
    </w:p>
    <w:p w:rsidR="005504CF" w:rsidRDefault="005504CF" w:rsidP="00EB7145">
      <w:pPr>
        <w:jc w:val="center"/>
        <w:rPr>
          <w:rFonts w:asciiTheme="majorHAnsi" w:eastAsiaTheme="majorEastAsia" w:hAnsiTheme="majorHAnsi" w:cstheme="majorBidi"/>
          <w:iCs/>
          <w:color w:val="004E6C" w:themeColor="accent2" w:themeShade="80"/>
          <w:sz w:val="28"/>
          <w:szCs w:val="28"/>
        </w:rPr>
      </w:pPr>
    </w:p>
    <w:p w:rsidR="005504CF" w:rsidRDefault="005504CF" w:rsidP="00EB7145">
      <w:pPr>
        <w:jc w:val="center"/>
        <w:rPr>
          <w:rFonts w:asciiTheme="majorHAnsi" w:eastAsiaTheme="majorEastAsia" w:hAnsiTheme="majorHAnsi" w:cstheme="majorBidi"/>
          <w:iCs/>
          <w:color w:val="004E6C" w:themeColor="accent2" w:themeShade="80"/>
          <w:sz w:val="28"/>
          <w:szCs w:val="28"/>
        </w:rPr>
      </w:pPr>
    </w:p>
    <w:p w:rsidR="005504CF" w:rsidRDefault="005504CF" w:rsidP="00EB7145">
      <w:pPr>
        <w:jc w:val="center"/>
        <w:rPr>
          <w:rFonts w:asciiTheme="majorHAnsi" w:eastAsiaTheme="majorEastAsia" w:hAnsiTheme="majorHAnsi" w:cstheme="majorBidi"/>
          <w:iCs/>
          <w:color w:val="004E6C" w:themeColor="accent2" w:themeShade="80"/>
          <w:sz w:val="28"/>
          <w:szCs w:val="28"/>
        </w:rPr>
      </w:pPr>
    </w:p>
    <w:p w:rsidR="006E568B" w:rsidRDefault="006E568B" w:rsidP="006E568B">
      <w:pPr>
        <w:pStyle w:val="Titre4"/>
        <w:ind w:firstLine="708"/>
        <w:rPr>
          <w:i w:val="0"/>
        </w:rPr>
      </w:pPr>
      <w:r w:rsidRPr="006E568B">
        <w:rPr>
          <w:i w:val="0"/>
        </w:rPr>
        <w:t>Modèle de classes de l’application</w:t>
      </w:r>
    </w:p>
    <w:p w:rsidR="001A6853" w:rsidRPr="001A6853" w:rsidRDefault="001A6853" w:rsidP="001A6853"/>
    <w:p w:rsidR="00DE1724" w:rsidRDefault="005504CF" w:rsidP="002424AF">
      <w:pPr>
        <w:spacing w:line="276" w:lineRule="auto"/>
        <w:jc w:val="both"/>
        <w:rPr>
          <w:sz w:val="24"/>
          <w:szCs w:val="24"/>
        </w:rPr>
      </w:pPr>
      <w:r>
        <w:rPr>
          <w:noProof/>
          <w:lang w:eastAsia="fr-FR"/>
        </w:rPr>
        <w:drawing>
          <wp:inline distT="0" distB="0" distL="0" distR="0" wp14:anchorId="32EEAC6E" wp14:editId="0959BE06">
            <wp:extent cx="5731510" cy="3636218"/>
            <wp:effectExtent l="0" t="0" r="254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36218"/>
                    </a:xfrm>
                    <a:prstGeom prst="rect">
                      <a:avLst/>
                    </a:prstGeom>
                  </pic:spPr>
                </pic:pic>
              </a:graphicData>
            </a:graphic>
          </wp:inline>
        </w:drawing>
      </w:r>
    </w:p>
    <w:p w:rsidR="00687D76" w:rsidRDefault="00687D76" w:rsidP="00000DC0">
      <w:pPr>
        <w:rPr>
          <w:sz w:val="24"/>
          <w:szCs w:val="24"/>
        </w:rPr>
      </w:pPr>
    </w:p>
    <w:p w:rsidR="00687D76" w:rsidRDefault="00B815F6" w:rsidP="00B815F6">
      <w:pPr>
        <w:jc w:val="both"/>
        <w:rPr>
          <w:sz w:val="24"/>
          <w:szCs w:val="24"/>
        </w:rPr>
      </w:pPr>
      <w:r>
        <w:rPr>
          <w:sz w:val="24"/>
          <w:szCs w:val="24"/>
        </w:rPr>
        <w:t>La phase d’analyse nous a permis de comprendre et de préciser l’étendue des besoins que doit répondre notre application.</w:t>
      </w:r>
      <w:r w:rsidR="008C3842">
        <w:rPr>
          <w:sz w:val="24"/>
          <w:szCs w:val="24"/>
        </w:rPr>
        <w:t xml:space="preserve"> Passons dans la phase de Conception.</w:t>
      </w:r>
    </w:p>
    <w:p w:rsidR="008E4EEB" w:rsidRDefault="008E4EEB" w:rsidP="00DA505B">
      <w:pPr>
        <w:pStyle w:val="Titre2"/>
      </w:pPr>
      <w:bookmarkStart w:id="17" w:name="_Toc148667031"/>
      <w:r>
        <w:t>Conception de l’application</w:t>
      </w:r>
      <w:bookmarkEnd w:id="17"/>
    </w:p>
    <w:p w:rsidR="008E4EEB" w:rsidRDefault="008E4EEB" w:rsidP="00B815F6">
      <w:pPr>
        <w:jc w:val="both"/>
        <w:rPr>
          <w:sz w:val="24"/>
          <w:szCs w:val="24"/>
        </w:rPr>
      </w:pPr>
      <w:r>
        <w:rPr>
          <w:sz w:val="24"/>
          <w:szCs w:val="24"/>
        </w:rPr>
        <w:t>Notre application est une application Web conçu avec différents langages de programmation et technologie Web.</w:t>
      </w:r>
    </w:p>
    <w:p w:rsidR="002232BC" w:rsidRDefault="002232BC" w:rsidP="00B815F6">
      <w:pPr>
        <w:jc w:val="both"/>
        <w:rPr>
          <w:sz w:val="24"/>
          <w:szCs w:val="24"/>
        </w:rPr>
      </w:pPr>
    </w:p>
    <w:p w:rsidR="008E4EEB" w:rsidRDefault="00AB16E2" w:rsidP="00DA505B">
      <w:pPr>
        <w:pStyle w:val="Titre3"/>
      </w:pPr>
      <w:bookmarkStart w:id="18" w:name="_Toc148667032"/>
      <w:r>
        <w:t>Généralité des codes QR</w:t>
      </w:r>
      <w:bookmarkEnd w:id="18"/>
    </w:p>
    <w:p w:rsidR="00BC2D2D" w:rsidRDefault="00A903CA" w:rsidP="00B815F6">
      <w:pPr>
        <w:jc w:val="both"/>
      </w:pPr>
      <w:r>
        <w:t xml:space="preserve">Le </w:t>
      </w:r>
      <w:r w:rsidR="00AB16E2">
        <w:t xml:space="preserve">Code QR, c'est-à-dire. « </w:t>
      </w:r>
      <w:r w:rsidR="00AB16E2" w:rsidRPr="00AB16E2">
        <w:rPr>
          <w:b/>
          <w:i/>
        </w:rPr>
        <w:t>Quick Response code</w:t>
      </w:r>
      <w:r w:rsidR="00BC2D2D">
        <w:rPr>
          <w:b/>
          <w:i/>
        </w:rPr>
        <w:t xml:space="preserve"> </w:t>
      </w:r>
      <w:r w:rsidR="00AB16E2">
        <w:t xml:space="preserve">» </w:t>
      </w:r>
      <w:r w:rsidR="004C070F">
        <w:t>a</w:t>
      </w:r>
      <w:r>
        <w:t xml:space="preserve"> été créé</w:t>
      </w:r>
      <w:r w:rsidR="00A41EEB">
        <w:t xml:space="preserve"> par un ingénieur Japonaise MASAHIRO Hara en 1994 dans le but de suivre l’itinéraire des pièces</w:t>
      </w:r>
      <w:r w:rsidR="00BC2D2D">
        <w:t xml:space="preserve">. </w:t>
      </w:r>
    </w:p>
    <w:p w:rsidR="00AB16E2" w:rsidRDefault="00BC3148" w:rsidP="00B815F6">
      <w:pPr>
        <w:jc w:val="both"/>
      </w:pPr>
      <w:r>
        <w:t>Les codes QR ont une capacité de stockage élevée, une numérisation rapide, une lisibilité omnidirectionnelle et de nombreux autres avantages, Il inclut la correction d'erreurs (afin que même le code corrompu puisse être lu normalement) et diverses autres fonctionnalités.</w:t>
      </w:r>
    </w:p>
    <w:p w:rsidR="00DA505B" w:rsidRDefault="00DA505B" w:rsidP="00B815F6">
      <w:pPr>
        <w:jc w:val="both"/>
      </w:pPr>
      <w:r>
        <w:t>Exemple d’un code QR</w:t>
      </w:r>
    </w:p>
    <w:p w:rsidR="00DA505B" w:rsidRDefault="00DA505B" w:rsidP="00B815F6">
      <w:pPr>
        <w:jc w:val="both"/>
        <w:rPr>
          <w:sz w:val="24"/>
          <w:szCs w:val="24"/>
        </w:rPr>
      </w:pPr>
      <w:r w:rsidRPr="00DA505B">
        <w:rPr>
          <w:noProof/>
          <w:sz w:val="24"/>
          <w:szCs w:val="24"/>
          <w:lang w:eastAsia="fr-FR"/>
        </w:rPr>
        <w:drawing>
          <wp:inline distT="0" distB="0" distL="0" distR="0">
            <wp:extent cx="1342423" cy="1342423"/>
            <wp:effectExtent l="0" t="0" r="0" b="0"/>
            <wp:docPr id="25" name="Image 25" descr="C:\Users\SIGEDEON KIMBUNGU\3D Objects\Bleutooth\2023102002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EDEON KIMBUNGU\3D Objects\Bleutooth\202310200215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7103" cy="1377103"/>
                    </a:xfrm>
                    <a:prstGeom prst="rect">
                      <a:avLst/>
                    </a:prstGeom>
                    <a:noFill/>
                    <a:ln>
                      <a:noFill/>
                    </a:ln>
                  </pic:spPr>
                </pic:pic>
              </a:graphicData>
            </a:graphic>
          </wp:inline>
        </w:drawing>
      </w:r>
    </w:p>
    <w:p w:rsidR="008E1971" w:rsidRPr="008B2E2F" w:rsidRDefault="008E1971" w:rsidP="00B815F6">
      <w:pPr>
        <w:jc w:val="both"/>
        <w:rPr>
          <w:b/>
          <w:sz w:val="24"/>
          <w:szCs w:val="24"/>
        </w:rPr>
      </w:pPr>
      <w:r w:rsidRPr="008B2E2F">
        <w:rPr>
          <w:b/>
          <w:sz w:val="24"/>
          <w:szCs w:val="24"/>
        </w:rPr>
        <w:t>La base de données :</w:t>
      </w:r>
    </w:p>
    <w:p w:rsidR="008B2E2F" w:rsidRDefault="008B2E2F" w:rsidP="00B815F6">
      <w:pPr>
        <w:jc w:val="both"/>
        <w:rPr>
          <w:sz w:val="24"/>
          <w:szCs w:val="24"/>
        </w:rPr>
      </w:pPr>
      <w:r>
        <w:rPr>
          <w:sz w:val="24"/>
          <w:szCs w:val="24"/>
        </w:rPr>
        <w:t>Les tables de la base de données.</w:t>
      </w:r>
    </w:p>
    <w:tbl>
      <w:tblPr>
        <w:tblW w:w="9101" w:type="dxa"/>
        <w:tblBorders>
          <w:top w:val="single" w:sz="2"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1867"/>
        <w:gridCol w:w="7062"/>
        <w:gridCol w:w="172"/>
      </w:tblGrid>
      <w:tr w:rsidR="008B2E2F" w:rsidRPr="008B2E2F" w:rsidTr="008B2E2F">
        <w:trPr>
          <w:trHeight w:val="223"/>
          <w:tblHeader/>
        </w:trPr>
        <w:tc>
          <w:tcPr>
            <w:tcW w:w="0" w:type="auto"/>
            <w:tcBorders>
              <w:top w:val="single" w:sz="2" w:space="0" w:color="auto"/>
              <w:left w:val="single" w:sz="2" w:space="0" w:color="auto"/>
              <w:bottom w:val="single" w:sz="2" w:space="0" w:color="auto"/>
              <w:right w:val="single" w:sz="6" w:space="0" w:color="FFFFFF"/>
            </w:tcBorders>
            <w:shd w:val="clear" w:color="auto" w:fill="FFFFFF"/>
            <w:vAlign w:val="center"/>
            <w:hideMark/>
          </w:tcPr>
          <w:p w:rsidR="008B2E2F" w:rsidRPr="008B2E2F" w:rsidRDefault="008B2E2F" w:rsidP="008B2E2F">
            <w:pPr>
              <w:rPr>
                <w:rFonts w:ascii="Times New Roman" w:eastAsia="Times New Roman" w:hAnsi="Times New Roman" w:cs="Times New Roman"/>
                <w:sz w:val="24"/>
                <w:szCs w:val="24"/>
                <w:lang w:eastAsia="fr-FR"/>
              </w:rPr>
            </w:pPr>
          </w:p>
        </w:tc>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15" w:tooltip="Tri" w:history="1">
              <w:r w:rsidRPr="008B2E2F">
                <w:rPr>
                  <w:rFonts w:ascii="Arial" w:eastAsia="Times New Roman" w:hAnsi="Arial" w:cs="Arial"/>
                  <w:b/>
                  <w:bCs/>
                  <w:color w:val="235A81"/>
                  <w:sz w:val="20"/>
                  <w:szCs w:val="20"/>
                  <w:u w:val="single"/>
                  <w:lang w:eastAsia="fr-FR"/>
                </w:rPr>
                <w:t>Table </w:t>
              </w:r>
              <w:r w:rsidRPr="008B2E2F">
                <w:rPr>
                  <w:rFonts w:ascii="Arial" w:eastAsia="Times New Roman" w:hAnsi="Arial" w:cs="Arial"/>
                  <w:b/>
                  <w:bCs/>
                  <w:noProof/>
                  <w:color w:val="235A81"/>
                  <w:sz w:val="20"/>
                  <w:szCs w:val="20"/>
                  <w:lang w:eastAsia="fr-FR"/>
                </w:rPr>
                <w:drawing>
                  <wp:inline distT="0" distB="0" distL="0" distR="0" wp14:anchorId="486AF3A0" wp14:editId="4A112767">
                    <wp:extent cx="6350" cy="6350"/>
                    <wp:effectExtent l="0" t="0" r="0" b="0"/>
                    <wp:docPr id="326" name="Image 326" descr="Croissant">
                      <a:hlinkClick xmlns:a="http://schemas.openxmlformats.org/drawingml/2006/main" r:id="rId15" tooltip="&quot;Tr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issant">
                              <a:hlinkClick r:id="rId15" tooltip="&quot;Tri&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b/>
                <w:bCs/>
                <w:color w:val="000000"/>
                <w:sz w:val="20"/>
                <w:szCs w:val="20"/>
                <w:lang w:eastAsia="fr-FR"/>
              </w:rPr>
            </w:pPr>
          </w:p>
        </w:tc>
      </w:tr>
      <w:tr w:rsidR="008B2E2F" w:rsidRPr="008B2E2F" w:rsidTr="008B2E2F">
        <w:trPr>
          <w:trHeight w:val="261"/>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rsidR="008B2E2F" w:rsidRPr="008B2E2F" w:rsidRDefault="008B2E2F" w:rsidP="008B2E2F">
            <w:pPr>
              <w:rPr>
                <w:rFonts w:ascii="Arial" w:eastAsia="Times New Roman" w:hAnsi="Arial" w:cs="Arial"/>
                <w:color w:val="000000"/>
                <w:sz w:val="20"/>
                <w:szCs w:val="20"/>
                <w:lang w:eastAsia="fr-FR"/>
              </w:rPr>
            </w:pPr>
            <w:r w:rsidRPr="008B2E2F">
              <w:rPr>
                <w:rFonts w:ascii="Arial" w:eastAsia="Times New Roman" w:hAnsi="Arial" w:cs="Arial"/>
                <w:color w:val="000000"/>
                <w:sz w:val="20"/>
                <w:szCs w:val="20"/>
                <w:lang w:eastAsia="fr-FR"/>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3" type="#_x0000_t75" style="width:18.3pt;height:15.8pt" o:ole="">
                  <v:imagedata r:id="rId17" o:title=""/>
                </v:shape>
                <w:control r:id="rId18" w:name="DefaultOcxName" w:shapeid="_x0000_i1943"/>
              </w:object>
            </w:r>
          </w:p>
        </w:tc>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19" w:history="1">
              <w:r w:rsidRPr="008B2E2F">
                <w:rPr>
                  <w:rFonts w:ascii="Arial" w:eastAsia="Times New Roman" w:hAnsi="Arial" w:cs="Arial"/>
                  <w:b/>
                  <w:bCs/>
                  <w:color w:val="235A81"/>
                  <w:sz w:val="20"/>
                  <w:szCs w:val="20"/>
                  <w:u w:val="single"/>
                  <w:lang w:eastAsia="fr-FR"/>
                </w:rPr>
                <w:t>admin</w:t>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color w:val="000000"/>
                <w:sz w:val="20"/>
                <w:szCs w:val="20"/>
                <w:lang w:eastAsia="fr-FR"/>
              </w:rPr>
            </w:pPr>
          </w:p>
        </w:tc>
      </w:tr>
      <w:tr w:rsidR="008B2E2F" w:rsidRPr="008B2E2F" w:rsidTr="008B2E2F">
        <w:trPr>
          <w:trHeight w:val="267"/>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rsidR="008B2E2F" w:rsidRPr="008B2E2F" w:rsidRDefault="008B2E2F" w:rsidP="008B2E2F">
            <w:pPr>
              <w:rPr>
                <w:rFonts w:ascii="Arial" w:eastAsia="Times New Roman" w:hAnsi="Arial" w:cs="Arial"/>
                <w:color w:val="000000"/>
                <w:sz w:val="20"/>
                <w:szCs w:val="20"/>
                <w:lang w:eastAsia="fr-FR"/>
              </w:rPr>
            </w:pPr>
            <w:r w:rsidRPr="008B2E2F">
              <w:rPr>
                <w:rFonts w:ascii="Arial" w:eastAsia="Times New Roman" w:hAnsi="Arial" w:cs="Arial"/>
                <w:color w:val="000000"/>
                <w:sz w:val="20"/>
                <w:szCs w:val="20"/>
                <w:lang w:eastAsia="fr-FR"/>
              </w:rPr>
              <w:object w:dxaOrig="225" w:dyaOrig="225">
                <v:shape id="_x0000_i1942" type="#_x0000_t75" style="width:18.3pt;height:15.8pt" o:ole="">
                  <v:imagedata r:id="rId17" o:title=""/>
                </v:shape>
                <w:control r:id="rId20" w:name="DefaultOcxName1" w:shapeid="_x0000_i1942"/>
              </w:object>
            </w:r>
          </w:p>
        </w:tc>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21" w:history="1">
              <w:r w:rsidRPr="008B2E2F">
                <w:rPr>
                  <w:rFonts w:ascii="Arial" w:eastAsia="Times New Roman" w:hAnsi="Arial" w:cs="Arial"/>
                  <w:b/>
                  <w:bCs/>
                  <w:color w:val="235A81"/>
                  <w:sz w:val="20"/>
                  <w:szCs w:val="20"/>
                  <w:u w:val="single"/>
                  <w:lang w:eastAsia="fr-FR"/>
                </w:rPr>
                <w:t>authent</w:t>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color w:val="000000"/>
                <w:sz w:val="20"/>
                <w:szCs w:val="20"/>
                <w:lang w:eastAsia="fr-FR"/>
              </w:rPr>
            </w:pPr>
          </w:p>
        </w:tc>
      </w:tr>
      <w:tr w:rsidR="008B2E2F" w:rsidRPr="008B2E2F" w:rsidTr="008B2E2F">
        <w:trPr>
          <w:trHeight w:val="261"/>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rsidR="008B2E2F" w:rsidRPr="008B2E2F" w:rsidRDefault="008B2E2F" w:rsidP="008B2E2F">
            <w:pPr>
              <w:rPr>
                <w:rFonts w:ascii="Arial" w:eastAsia="Times New Roman" w:hAnsi="Arial" w:cs="Arial"/>
                <w:color w:val="000000"/>
                <w:sz w:val="20"/>
                <w:szCs w:val="20"/>
                <w:lang w:eastAsia="fr-FR"/>
              </w:rPr>
            </w:pPr>
            <w:r w:rsidRPr="008B2E2F">
              <w:rPr>
                <w:rFonts w:ascii="Arial" w:eastAsia="Times New Roman" w:hAnsi="Arial" w:cs="Arial"/>
                <w:color w:val="000000"/>
                <w:sz w:val="20"/>
                <w:szCs w:val="20"/>
                <w:lang w:eastAsia="fr-FR"/>
              </w:rPr>
              <w:object w:dxaOrig="225" w:dyaOrig="225">
                <v:shape id="_x0000_i1941" type="#_x0000_t75" style="width:18.3pt;height:15.8pt" o:ole="">
                  <v:imagedata r:id="rId17" o:title=""/>
                </v:shape>
                <w:control r:id="rId22" w:name="DefaultOcxName2" w:shapeid="_x0000_i1941"/>
              </w:object>
            </w:r>
          </w:p>
        </w:tc>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23" w:history="1">
              <w:r w:rsidRPr="008B2E2F">
                <w:rPr>
                  <w:rFonts w:ascii="Arial" w:eastAsia="Times New Roman" w:hAnsi="Arial" w:cs="Arial"/>
                  <w:b/>
                  <w:bCs/>
                  <w:color w:val="235A81"/>
                  <w:sz w:val="20"/>
                  <w:szCs w:val="20"/>
                  <w:u w:val="single"/>
                  <w:lang w:eastAsia="fr-FR"/>
                </w:rPr>
                <w:t>enregistrement</w:t>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color w:val="000000"/>
                <w:sz w:val="20"/>
                <w:szCs w:val="20"/>
                <w:lang w:eastAsia="fr-FR"/>
              </w:rPr>
            </w:pPr>
          </w:p>
        </w:tc>
      </w:tr>
      <w:tr w:rsidR="008B2E2F" w:rsidRPr="008B2E2F" w:rsidTr="008B2E2F">
        <w:trPr>
          <w:trHeight w:val="267"/>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rsidR="008B2E2F" w:rsidRPr="008B2E2F" w:rsidRDefault="008B2E2F" w:rsidP="008B2E2F">
            <w:pPr>
              <w:rPr>
                <w:rFonts w:ascii="Arial" w:eastAsia="Times New Roman" w:hAnsi="Arial" w:cs="Arial"/>
                <w:color w:val="000000"/>
                <w:sz w:val="20"/>
                <w:szCs w:val="20"/>
                <w:lang w:eastAsia="fr-FR"/>
              </w:rPr>
            </w:pPr>
            <w:r w:rsidRPr="008B2E2F">
              <w:rPr>
                <w:rFonts w:ascii="Arial" w:eastAsia="Times New Roman" w:hAnsi="Arial" w:cs="Arial"/>
                <w:color w:val="000000"/>
                <w:sz w:val="20"/>
                <w:szCs w:val="20"/>
                <w:lang w:eastAsia="fr-FR"/>
              </w:rPr>
              <w:object w:dxaOrig="225" w:dyaOrig="225">
                <v:shape id="_x0000_i1940" type="#_x0000_t75" style="width:18.3pt;height:15.8pt" o:ole="">
                  <v:imagedata r:id="rId17" o:title=""/>
                </v:shape>
                <w:control r:id="rId24" w:name="DefaultOcxName3" w:shapeid="_x0000_i1940"/>
              </w:object>
            </w:r>
          </w:p>
        </w:tc>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25" w:history="1">
              <w:r w:rsidRPr="008B2E2F">
                <w:rPr>
                  <w:rFonts w:ascii="Arial" w:eastAsia="Times New Roman" w:hAnsi="Arial" w:cs="Arial"/>
                  <w:b/>
                  <w:bCs/>
                  <w:color w:val="235A81"/>
                  <w:sz w:val="20"/>
                  <w:szCs w:val="20"/>
                  <w:u w:val="single"/>
                  <w:lang w:eastAsia="fr-FR"/>
                </w:rPr>
                <w:t>promotion</w:t>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color w:val="000000"/>
                <w:sz w:val="20"/>
                <w:szCs w:val="20"/>
                <w:lang w:eastAsia="fr-FR"/>
              </w:rPr>
            </w:pPr>
          </w:p>
        </w:tc>
      </w:tr>
      <w:tr w:rsidR="008B2E2F" w:rsidRPr="008B2E2F" w:rsidTr="008B2E2F">
        <w:trPr>
          <w:trHeight w:val="261"/>
        </w:trPr>
        <w:tc>
          <w:tcPr>
            <w:tcW w:w="0" w:type="auto"/>
            <w:tcBorders>
              <w:top w:val="single" w:sz="2" w:space="0" w:color="auto"/>
              <w:left w:val="single" w:sz="2" w:space="0" w:color="auto"/>
              <w:bottom w:val="single" w:sz="2" w:space="0" w:color="auto"/>
              <w:right w:val="single" w:sz="2" w:space="0" w:color="auto"/>
            </w:tcBorders>
            <w:shd w:val="clear" w:color="auto" w:fill="FFFFFF"/>
            <w:vAlign w:val="center"/>
            <w:hideMark/>
          </w:tcPr>
          <w:p w:rsidR="008B2E2F" w:rsidRPr="008B2E2F" w:rsidRDefault="008B2E2F" w:rsidP="008B2E2F">
            <w:pPr>
              <w:rPr>
                <w:rFonts w:ascii="Arial" w:eastAsia="Times New Roman" w:hAnsi="Arial" w:cs="Arial"/>
                <w:color w:val="000000"/>
                <w:sz w:val="20"/>
                <w:szCs w:val="20"/>
                <w:lang w:eastAsia="fr-FR"/>
              </w:rPr>
            </w:pPr>
            <w:r w:rsidRPr="008B2E2F">
              <w:rPr>
                <w:rFonts w:ascii="Arial" w:eastAsia="Times New Roman" w:hAnsi="Arial" w:cs="Arial"/>
                <w:color w:val="000000"/>
                <w:sz w:val="20"/>
                <w:szCs w:val="20"/>
                <w:lang w:eastAsia="fr-FR"/>
              </w:rPr>
              <w:object w:dxaOrig="225" w:dyaOrig="225">
                <v:shape id="_x0000_i1939" type="#_x0000_t75" style="width:18.3pt;height:15.8pt" o:ole="">
                  <v:imagedata r:id="rId17" o:title=""/>
                </v:shape>
                <w:control r:id="rId26" w:name="DefaultOcxName4" w:shapeid="_x0000_i1939"/>
              </w:object>
            </w:r>
          </w:p>
        </w:tc>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27" w:history="1">
              <w:r w:rsidRPr="008B2E2F">
                <w:rPr>
                  <w:rFonts w:ascii="Arial" w:eastAsia="Times New Roman" w:hAnsi="Arial" w:cs="Arial"/>
                  <w:b/>
                  <w:bCs/>
                  <w:color w:val="235A81"/>
                  <w:sz w:val="20"/>
                  <w:szCs w:val="20"/>
                  <w:u w:val="single"/>
                  <w:lang w:eastAsia="fr-FR"/>
                </w:rPr>
                <w:t>table_banque</w:t>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color w:val="000000"/>
                <w:sz w:val="20"/>
                <w:szCs w:val="20"/>
                <w:lang w:eastAsia="fr-FR"/>
              </w:rPr>
            </w:pPr>
          </w:p>
        </w:tc>
      </w:tr>
      <w:tr w:rsidR="008B2E2F" w:rsidRPr="008B2E2F" w:rsidTr="008B2E2F">
        <w:trPr>
          <w:trHeight w:val="261"/>
        </w:trPr>
        <w:tc>
          <w:tcPr>
            <w:tcW w:w="0" w:type="auto"/>
            <w:tcBorders>
              <w:top w:val="single" w:sz="2" w:space="0" w:color="auto"/>
              <w:left w:val="single" w:sz="2"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color w:val="000000"/>
                <w:sz w:val="20"/>
                <w:szCs w:val="20"/>
                <w:lang w:eastAsia="fr-FR"/>
              </w:rPr>
            </w:pPr>
            <w:r w:rsidRPr="008B2E2F">
              <w:rPr>
                <w:rFonts w:ascii="Arial" w:eastAsia="Times New Roman" w:hAnsi="Arial" w:cs="Arial"/>
                <w:color w:val="000000"/>
                <w:sz w:val="20"/>
                <w:szCs w:val="20"/>
                <w:lang w:eastAsia="fr-FR"/>
              </w:rPr>
              <w:object w:dxaOrig="225" w:dyaOrig="225">
                <v:shape id="_x0000_i1938" type="#_x0000_t75" style="width:18.3pt;height:15.8pt" o:ole="">
                  <v:imagedata r:id="rId17" o:title=""/>
                </v:shape>
                <w:control r:id="rId28" w:name="DefaultOcxName5" w:shapeid="_x0000_i1938"/>
              </w:object>
            </w:r>
          </w:p>
        </w:tc>
        <w:tc>
          <w:tcPr>
            <w:tcW w:w="0" w:type="auto"/>
            <w:tcBorders>
              <w:top w:val="single" w:sz="2" w:space="0" w:color="auto"/>
              <w:left w:val="single" w:sz="4" w:space="0" w:color="auto"/>
              <w:bottom w:val="single" w:sz="2" w:space="0" w:color="auto"/>
              <w:right w:val="single" w:sz="4" w:space="0" w:color="auto"/>
            </w:tcBorders>
            <w:shd w:val="clear" w:color="auto" w:fill="FFFFFF"/>
            <w:vAlign w:val="center"/>
            <w:hideMark/>
          </w:tcPr>
          <w:p w:rsidR="008B2E2F" w:rsidRPr="008B2E2F" w:rsidRDefault="008B2E2F" w:rsidP="008B2E2F">
            <w:pPr>
              <w:rPr>
                <w:rFonts w:ascii="Arial" w:eastAsia="Times New Roman" w:hAnsi="Arial" w:cs="Arial"/>
                <w:b/>
                <w:bCs/>
                <w:color w:val="000000"/>
                <w:sz w:val="20"/>
                <w:szCs w:val="20"/>
                <w:lang w:eastAsia="fr-FR"/>
              </w:rPr>
            </w:pPr>
            <w:hyperlink r:id="rId29" w:history="1">
              <w:r w:rsidRPr="008B2E2F">
                <w:rPr>
                  <w:rFonts w:ascii="Arial" w:eastAsia="Times New Roman" w:hAnsi="Arial" w:cs="Arial"/>
                  <w:b/>
                  <w:bCs/>
                  <w:color w:val="235A81"/>
                  <w:sz w:val="20"/>
                  <w:szCs w:val="20"/>
                  <w:u w:val="single"/>
                  <w:lang w:eastAsia="fr-FR"/>
                </w:rPr>
                <w:t>users</w:t>
              </w:r>
            </w:hyperlink>
          </w:p>
        </w:tc>
        <w:tc>
          <w:tcPr>
            <w:tcW w:w="0" w:type="auto"/>
            <w:tcBorders>
              <w:top w:val="single" w:sz="2" w:space="0" w:color="auto"/>
              <w:left w:val="single" w:sz="4" w:space="0" w:color="auto"/>
              <w:bottom w:val="single" w:sz="2" w:space="0" w:color="auto"/>
              <w:right w:val="single" w:sz="4" w:space="0" w:color="auto"/>
            </w:tcBorders>
            <w:shd w:val="clear" w:color="auto" w:fill="FFFFFF"/>
          </w:tcPr>
          <w:p w:rsidR="008B2E2F" w:rsidRPr="008B2E2F" w:rsidRDefault="008B2E2F" w:rsidP="008B2E2F">
            <w:pPr>
              <w:rPr>
                <w:rFonts w:ascii="Arial" w:eastAsia="Times New Roman" w:hAnsi="Arial" w:cs="Arial"/>
                <w:color w:val="000000"/>
                <w:sz w:val="20"/>
                <w:szCs w:val="20"/>
                <w:lang w:eastAsia="fr-FR"/>
              </w:rPr>
            </w:pPr>
          </w:p>
        </w:tc>
      </w:tr>
    </w:tbl>
    <w:p w:rsidR="008E1971" w:rsidRDefault="008E1971" w:rsidP="00B815F6">
      <w:pPr>
        <w:jc w:val="both"/>
        <w:rPr>
          <w:sz w:val="24"/>
          <w:szCs w:val="24"/>
        </w:rPr>
      </w:pPr>
    </w:p>
    <w:p w:rsidR="00ED3D8B" w:rsidRDefault="00ED3D8B" w:rsidP="00462170">
      <w:pPr>
        <w:pStyle w:val="Titre4"/>
        <w:rPr>
          <w:b/>
        </w:rPr>
      </w:pPr>
      <w:r w:rsidRPr="00462170">
        <w:rPr>
          <w:b/>
        </w:rPr>
        <w:t>Les interfaces de l’application</w:t>
      </w:r>
    </w:p>
    <w:p w:rsidR="00462170" w:rsidRPr="00462170" w:rsidRDefault="00462170" w:rsidP="00462170"/>
    <w:p w:rsidR="00462170" w:rsidRPr="00462170" w:rsidRDefault="001B15AE" w:rsidP="00B815F6">
      <w:pPr>
        <w:jc w:val="both"/>
        <w:rPr>
          <w:b/>
          <w:sz w:val="24"/>
          <w:szCs w:val="24"/>
        </w:rPr>
      </w:pPr>
      <w:r w:rsidRPr="00462170">
        <w:rPr>
          <w:b/>
          <w:sz w:val="24"/>
          <w:szCs w:val="24"/>
        </w:rPr>
        <w:t xml:space="preserve">La </w:t>
      </w:r>
      <w:r w:rsidR="00462170" w:rsidRPr="00462170">
        <w:rPr>
          <w:b/>
          <w:sz w:val="24"/>
          <w:szCs w:val="24"/>
        </w:rPr>
        <w:t>page de création de compte</w:t>
      </w:r>
    </w:p>
    <w:p w:rsidR="00462170" w:rsidRDefault="00462170" w:rsidP="00462170">
      <w:pPr>
        <w:jc w:val="center"/>
        <w:rPr>
          <w:sz w:val="24"/>
          <w:szCs w:val="24"/>
        </w:rPr>
      </w:pPr>
      <w:r>
        <w:rPr>
          <w:noProof/>
          <w:lang w:eastAsia="fr-FR"/>
        </w:rPr>
        <w:drawing>
          <wp:inline distT="0" distB="0" distL="0" distR="0" wp14:anchorId="33984B5F" wp14:editId="7480D7C1">
            <wp:extent cx="5872781" cy="2922104"/>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309"/>
                    <a:stretch/>
                  </pic:blipFill>
                  <pic:spPr bwMode="auto">
                    <a:xfrm>
                      <a:off x="0" y="0"/>
                      <a:ext cx="5899986" cy="2935640"/>
                    </a:xfrm>
                    <a:prstGeom prst="rect">
                      <a:avLst/>
                    </a:prstGeom>
                    <a:ln>
                      <a:noFill/>
                    </a:ln>
                    <a:extLst>
                      <a:ext uri="{53640926-AAD7-44D8-BBD7-CCE9431645EC}">
                        <a14:shadowObscured xmlns:a14="http://schemas.microsoft.com/office/drawing/2010/main"/>
                      </a:ext>
                    </a:extLst>
                  </pic:spPr>
                </pic:pic>
              </a:graphicData>
            </a:graphic>
          </wp:inline>
        </w:drawing>
      </w: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Default="00462170" w:rsidP="00462170">
      <w:pPr>
        <w:rPr>
          <w:b/>
          <w:noProof/>
          <w:lang w:eastAsia="fr-FR"/>
        </w:rPr>
      </w:pPr>
    </w:p>
    <w:p w:rsidR="00462170" w:rsidRPr="00462170" w:rsidRDefault="00462170" w:rsidP="00462170">
      <w:pPr>
        <w:rPr>
          <w:b/>
          <w:noProof/>
          <w:lang w:eastAsia="fr-FR"/>
        </w:rPr>
      </w:pPr>
      <w:r w:rsidRPr="00462170">
        <w:rPr>
          <w:b/>
          <w:noProof/>
          <w:lang w:eastAsia="fr-FR"/>
        </w:rPr>
        <w:t>La page de connexion</w:t>
      </w:r>
    </w:p>
    <w:p w:rsidR="00462170" w:rsidRDefault="00462170" w:rsidP="00462170">
      <w:pPr>
        <w:rPr>
          <w:b/>
          <w:noProof/>
          <w:lang w:eastAsia="fr-FR"/>
        </w:rPr>
      </w:pPr>
    </w:p>
    <w:p w:rsidR="001B15AE" w:rsidRDefault="00271A1E" w:rsidP="00462170">
      <w:pPr>
        <w:jc w:val="center"/>
        <w:rPr>
          <w:sz w:val="24"/>
          <w:szCs w:val="24"/>
        </w:rPr>
      </w:pPr>
      <w:r>
        <w:rPr>
          <w:noProof/>
          <w:lang w:eastAsia="fr-FR"/>
        </w:rPr>
        <w:drawing>
          <wp:inline distT="0" distB="0" distL="0" distR="0" wp14:anchorId="69DB5A7E" wp14:editId="41E5F92E">
            <wp:extent cx="4724124" cy="2319348"/>
            <wp:effectExtent l="0" t="0" r="635" b="508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475"/>
                    <a:stretch/>
                  </pic:blipFill>
                  <pic:spPr bwMode="auto">
                    <a:xfrm>
                      <a:off x="0" y="0"/>
                      <a:ext cx="4751089" cy="2332587"/>
                    </a:xfrm>
                    <a:prstGeom prst="rect">
                      <a:avLst/>
                    </a:prstGeom>
                    <a:ln>
                      <a:noFill/>
                    </a:ln>
                    <a:extLst>
                      <a:ext uri="{53640926-AAD7-44D8-BBD7-CCE9431645EC}">
                        <a14:shadowObscured xmlns:a14="http://schemas.microsoft.com/office/drawing/2010/main"/>
                      </a:ext>
                    </a:extLst>
                  </pic:spPr>
                </pic:pic>
              </a:graphicData>
            </a:graphic>
          </wp:inline>
        </w:drawing>
      </w:r>
    </w:p>
    <w:p w:rsidR="00462170" w:rsidRDefault="00462170" w:rsidP="00462170">
      <w:pPr>
        <w:jc w:val="center"/>
        <w:rPr>
          <w:noProof/>
          <w:lang w:eastAsia="fr-FR"/>
        </w:rPr>
      </w:pPr>
    </w:p>
    <w:p w:rsidR="00462170" w:rsidRDefault="00462170" w:rsidP="00462170">
      <w:pPr>
        <w:jc w:val="center"/>
        <w:rPr>
          <w:sz w:val="24"/>
          <w:szCs w:val="24"/>
        </w:rPr>
      </w:pPr>
      <w:r>
        <w:rPr>
          <w:noProof/>
          <w:lang w:eastAsia="fr-FR"/>
        </w:rPr>
        <w:drawing>
          <wp:inline distT="0" distB="0" distL="0" distR="0" wp14:anchorId="1C22B396" wp14:editId="713F9805">
            <wp:extent cx="4730750" cy="2339709"/>
            <wp:effectExtent l="0" t="0" r="0" b="381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861"/>
                    <a:stretch/>
                  </pic:blipFill>
                  <pic:spPr bwMode="auto">
                    <a:xfrm>
                      <a:off x="0" y="0"/>
                      <a:ext cx="4751460" cy="2349952"/>
                    </a:xfrm>
                    <a:prstGeom prst="rect">
                      <a:avLst/>
                    </a:prstGeom>
                    <a:ln>
                      <a:noFill/>
                    </a:ln>
                    <a:extLst>
                      <a:ext uri="{53640926-AAD7-44D8-BBD7-CCE9431645EC}">
                        <a14:shadowObscured xmlns:a14="http://schemas.microsoft.com/office/drawing/2010/main"/>
                      </a:ext>
                    </a:extLst>
                  </pic:spPr>
                </pic:pic>
              </a:graphicData>
            </a:graphic>
          </wp:inline>
        </w:drawing>
      </w:r>
    </w:p>
    <w:p w:rsidR="00462170" w:rsidRDefault="00462170" w:rsidP="00462170">
      <w:pPr>
        <w:jc w:val="center"/>
        <w:rPr>
          <w:sz w:val="24"/>
          <w:szCs w:val="24"/>
        </w:rPr>
      </w:pPr>
    </w:p>
    <w:p w:rsidR="00396243" w:rsidRPr="00462170" w:rsidRDefault="00396243" w:rsidP="00B815F6">
      <w:pPr>
        <w:jc w:val="both"/>
        <w:rPr>
          <w:b/>
          <w:sz w:val="24"/>
          <w:szCs w:val="24"/>
        </w:rPr>
      </w:pPr>
      <w:r w:rsidRPr="00462170">
        <w:rPr>
          <w:b/>
          <w:sz w:val="24"/>
          <w:szCs w:val="24"/>
        </w:rPr>
        <w:t>La page d’enregistrement de l’étudiant</w:t>
      </w:r>
    </w:p>
    <w:p w:rsidR="005B3232" w:rsidRDefault="005B3232" w:rsidP="00B815F6">
      <w:pPr>
        <w:jc w:val="both"/>
        <w:rPr>
          <w:noProof/>
          <w:lang w:eastAsia="fr-FR"/>
        </w:rPr>
      </w:pPr>
    </w:p>
    <w:p w:rsidR="00396243" w:rsidRDefault="005B3232" w:rsidP="005B3232">
      <w:pPr>
        <w:jc w:val="center"/>
        <w:rPr>
          <w:sz w:val="24"/>
          <w:szCs w:val="24"/>
        </w:rPr>
      </w:pPr>
      <w:r>
        <w:rPr>
          <w:noProof/>
          <w:lang w:eastAsia="fr-FR"/>
        </w:rPr>
        <w:drawing>
          <wp:inline distT="0" distB="0" distL="0" distR="0" wp14:anchorId="5B17049C" wp14:editId="17E38A01">
            <wp:extent cx="5280991" cy="2633755"/>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095"/>
                    <a:stretch/>
                  </pic:blipFill>
                  <pic:spPr bwMode="auto">
                    <a:xfrm>
                      <a:off x="0" y="0"/>
                      <a:ext cx="5295851" cy="2641166"/>
                    </a:xfrm>
                    <a:prstGeom prst="rect">
                      <a:avLst/>
                    </a:prstGeom>
                    <a:ln>
                      <a:noFill/>
                    </a:ln>
                    <a:extLst>
                      <a:ext uri="{53640926-AAD7-44D8-BBD7-CCE9431645EC}">
                        <a14:shadowObscured xmlns:a14="http://schemas.microsoft.com/office/drawing/2010/main"/>
                      </a:ext>
                    </a:extLst>
                  </pic:spPr>
                </pic:pic>
              </a:graphicData>
            </a:graphic>
          </wp:inline>
        </w:drawing>
      </w:r>
    </w:p>
    <w:p w:rsidR="005B3232" w:rsidRDefault="00CD04FD" w:rsidP="005B3232">
      <w:pPr>
        <w:rPr>
          <w:sz w:val="24"/>
          <w:szCs w:val="24"/>
        </w:rPr>
      </w:pPr>
      <w:r>
        <w:rPr>
          <w:sz w:val="24"/>
          <w:szCs w:val="24"/>
        </w:rPr>
        <w:t>Après soumission du formulaire d’inscription l’application génère un code QR unique.</w:t>
      </w:r>
    </w:p>
    <w:p w:rsidR="00D93BB4" w:rsidRDefault="00D93BB4" w:rsidP="005B3232">
      <w:pPr>
        <w:rPr>
          <w:noProof/>
          <w:lang w:eastAsia="fr-FR"/>
        </w:rPr>
      </w:pPr>
    </w:p>
    <w:p w:rsidR="00CD04FD" w:rsidRDefault="00D93BB4" w:rsidP="005B3232">
      <w:pPr>
        <w:rPr>
          <w:sz w:val="24"/>
          <w:szCs w:val="24"/>
        </w:rPr>
      </w:pPr>
      <w:r>
        <w:rPr>
          <w:noProof/>
          <w:lang w:eastAsia="fr-FR"/>
        </w:rPr>
        <w:drawing>
          <wp:inline distT="0" distB="0" distL="0" distR="0" wp14:anchorId="7F3D1BA7" wp14:editId="4AA12B06">
            <wp:extent cx="5731510" cy="2851813"/>
            <wp:effectExtent l="0" t="0" r="2540" b="5715"/>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309"/>
                    <a:stretch/>
                  </pic:blipFill>
                  <pic:spPr bwMode="auto">
                    <a:xfrm>
                      <a:off x="0" y="0"/>
                      <a:ext cx="5731510" cy="2851813"/>
                    </a:xfrm>
                    <a:prstGeom prst="rect">
                      <a:avLst/>
                    </a:prstGeom>
                    <a:ln>
                      <a:noFill/>
                    </a:ln>
                    <a:extLst>
                      <a:ext uri="{53640926-AAD7-44D8-BBD7-CCE9431645EC}">
                        <a14:shadowObscured xmlns:a14="http://schemas.microsoft.com/office/drawing/2010/main"/>
                      </a:ext>
                    </a:extLst>
                  </pic:spPr>
                </pic:pic>
              </a:graphicData>
            </a:graphic>
          </wp:inline>
        </w:drawing>
      </w:r>
    </w:p>
    <w:p w:rsidR="002232BC" w:rsidRDefault="002232BC" w:rsidP="005B3232">
      <w:pPr>
        <w:rPr>
          <w:sz w:val="24"/>
          <w:szCs w:val="24"/>
        </w:rPr>
      </w:pPr>
    </w:p>
    <w:p w:rsidR="000A25DF" w:rsidRDefault="00DC44D2" w:rsidP="002232BC">
      <w:pPr>
        <w:pStyle w:val="Titre2"/>
        <w:spacing w:after="240"/>
      </w:pPr>
      <w:bookmarkStart w:id="19" w:name="_Toc148667033"/>
      <w:r>
        <w:t>Conclusion</w:t>
      </w:r>
      <w:bookmarkEnd w:id="19"/>
      <w:r>
        <w:t xml:space="preserve"> </w:t>
      </w:r>
    </w:p>
    <w:p w:rsidR="000A25DF" w:rsidRDefault="000A25DF" w:rsidP="002232BC">
      <w:pPr>
        <w:spacing w:after="240"/>
        <w:jc w:val="both"/>
        <w:rPr>
          <w:sz w:val="24"/>
          <w:szCs w:val="24"/>
        </w:rPr>
      </w:pPr>
      <w:r>
        <w:rPr>
          <w:sz w:val="24"/>
          <w:szCs w:val="24"/>
        </w:rPr>
        <w:t>Après conception de la première partie de notre application qui consistait de générer un code QR de manière automatique et unique pour chaque étudiant qui est en ordre avec la Faculté. Lors de contrôle pour accéder à la faculté on pourra scanner son code par un téléphone Android pour l’instant car nous visons réaliser nos propres terminaux qui pourront scanner ces codes.</w:t>
      </w:r>
    </w:p>
    <w:p w:rsidR="000A25DF" w:rsidRDefault="000A25DF" w:rsidP="000A25DF">
      <w:pPr>
        <w:jc w:val="both"/>
        <w:rPr>
          <w:sz w:val="24"/>
          <w:szCs w:val="24"/>
        </w:rPr>
      </w:pPr>
      <w:r>
        <w:rPr>
          <w:sz w:val="24"/>
          <w:szCs w:val="24"/>
        </w:rPr>
        <w:t>En bref ce travail nous a permis de mieux assimiler la leçon et la mise en pratique des concepts de l’ingénierie logiciel, de l’Analyse à la Conception sous UP.</w:t>
      </w: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p w:rsidR="00934B0B" w:rsidRDefault="00934B0B" w:rsidP="000A25DF">
      <w:pPr>
        <w:jc w:val="both"/>
        <w:rPr>
          <w:sz w:val="24"/>
          <w:szCs w:val="24"/>
        </w:rPr>
      </w:pPr>
    </w:p>
    <w:sdt>
      <w:sdtPr>
        <w:rPr>
          <w:b/>
        </w:rPr>
        <w:id w:val="-265154548"/>
        <w:docPartObj>
          <w:docPartGallery w:val="Table of Contents"/>
          <w:docPartUnique/>
        </w:docPartObj>
      </w:sdtPr>
      <w:sdtEndPr>
        <w:rPr>
          <w:rFonts w:asciiTheme="minorHAnsi" w:eastAsiaTheme="minorEastAsia" w:hAnsiTheme="minorHAnsi" w:cstheme="minorBidi"/>
          <w:bCs/>
          <w:color w:val="auto"/>
          <w:sz w:val="28"/>
          <w:szCs w:val="21"/>
        </w:rPr>
      </w:sdtEndPr>
      <w:sdtContent>
        <w:p w:rsidR="00934B0B" w:rsidRPr="00934B0B" w:rsidRDefault="00934B0B">
          <w:pPr>
            <w:pStyle w:val="En-ttedetabledesmatires"/>
            <w:rPr>
              <w:b/>
            </w:rPr>
          </w:pPr>
          <w:r w:rsidRPr="00934B0B">
            <w:rPr>
              <w:b/>
            </w:rPr>
            <w:t>Table des matières</w:t>
          </w:r>
        </w:p>
        <w:p w:rsidR="00934B0B" w:rsidRPr="00934B0B" w:rsidRDefault="00934B0B">
          <w:pPr>
            <w:pStyle w:val="TM1"/>
            <w:tabs>
              <w:tab w:val="right" w:leader="dot" w:pos="9016"/>
            </w:tabs>
            <w:rPr>
              <w:noProof/>
              <w:sz w:val="28"/>
            </w:rPr>
          </w:pPr>
          <w:r w:rsidRPr="00934B0B">
            <w:rPr>
              <w:sz w:val="28"/>
            </w:rPr>
            <w:fldChar w:fldCharType="begin"/>
          </w:r>
          <w:r w:rsidRPr="00934B0B">
            <w:rPr>
              <w:sz w:val="28"/>
            </w:rPr>
            <w:instrText xml:space="preserve"> TOC \o "1-3" \h \z \u </w:instrText>
          </w:r>
          <w:r w:rsidRPr="00934B0B">
            <w:rPr>
              <w:sz w:val="28"/>
            </w:rPr>
            <w:fldChar w:fldCharType="separate"/>
          </w:r>
          <w:hyperlink w:anchor="_Toc148667014" w:history="1">
            <w:r w:rsidRPr="00934B0B">
              <w:rPr>
                <w:rStyle w:val="Lienhypertexte"/>
                <w:rFonts w:ascii="Philosopher" w:hAnsi="Philosopher"/>
                <w:noProof/>
                <w:sz w:val="28"/>
              </w:rPr>
              <w:t>INTRODUCTION</w:t>
            </w:r>
            <w:r w:rsidRPr="00934B0B">
              <w:rPr>
                <w:noProof/>
                <w:webHidden/>
                <w:sz w:val="28"/>
              </w:rPr>
              <w:tab/>
            </w:r>
            <w:r w:rsidRPr="00934B0B">
              <w:rPr>
                <w:noProof/>
                <w:webHidden/>
                <w:sz w:val="28"/>
              </w:rPr>
              <w:fldChar w:fldCharType="begin"/>
            </w:r>
            <w:r w:rsidRPr="00934B0B">
              <w:rPr>
                <w:noProof/>
                <w:webHidden/>
                <w:sz w:val="28"/>
              </w:rPr>
              <w:instrText xml:space="preserve"> PAGEREF _Toc148667014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1"/>
            <w:tabs>
              <w:tab w:val="right" w:leader="dot" w:pos="9016"/>
            </w:tabs>
            <w:rPr>
              <w:noProof/>
              <w:sz w:val="28"/>
            </w:rPr>
          </w:pPr>
          <w:hyperlink w:anchor="_Toc148667015" w:history="1">
            <w:r w:rsidRPr="00934B0B">
              <w:rPr>
                <w:rStyle w:val="Lienhypertexte"/>
                <w:rFonts w:ascii="Philosopher" w:hAnsi="Philosopher"/>
                <w:noProof/>
                <w:sz w:val="28"/>
              </w:rPr>
              <w:t>PROJET DE GENIE LOGICIEL</w:t>
            </w:r>
            <w:r w:rsidRPr="00934B0B">
              <w:rPr>
                <w:noProof/>
                <w:webHidden/>
                <w:sz w:val="28"/>
              </w:rPr>
              <w:tab/>
            </w:r>
            <w:r w:rsidRPr="00934B0B">
              <w:rPr>
                <w:noProof/>
                <w:webHidden/>
                <w:sz w:val="28"/>
              </w:rPr>
              <w:fldChar w:fldCharType="begin"/>
            </w:r>
            <w:r w:rsidRPr="00934B0B">
              <w:rPr>
                <w:noProof/>
                <w:webHidden/>
                <w:sz w:val="28"/>
              </w:rPr>
              <w:instrText xml:space="preserve"> PAGEREF _Toc148667015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16" w:history="1">
            <w:r w:rsidRPr="00934B0B">
              <w:rPr>
                <w:rStyle w:val="Lienhypertexte"/>
                <w:noProof/>
                <w:sz w:val="28"/>
              </w:rPr>
              <w:t>Besoin</w:t>
            </w:r>
            <w:r w:rsidRPr="00934B0B">
              <w:rPr>
                <w:noProof/>
                <w:webHidden/>
                <w:sz w:val="28"/>
              </w:rPr>
              <w:tab/>
            </w:r>
            <w:r w:rsidRPr="00934B0B">
              <w:rPr>
                <w:noProof/>
                <w:webHidden/>
                <w:sz w:val="28"/>
              </w:rPr>
              <w:fldChar w:fldCharType="begin"/>
            </w:r>
            <w:r w:rsidRPr="00934B0B">
              <w:rPr>
                <w:noProof/>
                <w:webHidden/>
                <w:sz w:val="28"/>
              </w:rPr>
              <w:instrText xml:space="preserve"> PAGEREF _Toc148667016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17" w:history="1">
            <w:r w:rsidRPr="00934B0B">
              <w:rPr>
                <w:rStyle w:val="Lienhypertexte"/>
                <w:noProof/>
                <w:sz w:val="28"/>
              </w:rPr>
              <w:t>Présentation du projet</w:t>
            </w:r>
            <w:r w:rsidRPr="00934B0B">
              <w:rPr>
                <w:noProof/>
                <w:webHidden/>
                <w:sz w:val="28"/>
              </w:rPr>
              <w:tab/>
            </w:r>
            <w:r w:rsidRPr="00934B0B">
              <w:rPr>
                <w:noProof/>
                <w:webHidden/>
                <w:sz w:val="28"/>
              </w:rPr>
              <w:fldChar w:fldCharType="begin"/>
            </w:r>
            <w:r w:rsidRPr="00934B0B">
              <w:rPr>
                <w:noProof/>
                <w:webHidden/>
                <w:sz w:val="28"/>
              </w:rPr>
              <w:instrText xml:space="preserve"> PAGEREF _Toc148667017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18" w:history="1">
            <w:r w:rsidRPr="00934B0B">
              <w:rPr>
                <w:rStyle w:val="Lienhypertexte"/>
                <w:noProof/>
                <w:sz w:val="28"/>
              </w:rPr>
              <w:t>Scenario</w:t>
            </w:r>
            <w:r w:rsidRPr="00934B0B">
              <w:rPr>
                <w:noProof/>
                <w:webHidden/>
                <w:sz w:val="28"/>
              </w:rPr>
              <w:tab/>
            </w:r>
            <w:r w:rsidRPr="00934B0B">
              <w:rPr>
                <w:noProof/>
                <w:webHidden/>
                <w:sz w:val="28"/>
              </w:rPr>
              <w:fldChar w:fldCharType="begin"/>
            </w:r>
            <w:r w:rsidRPr="00934B0B">
              <w:rPr>
                <w:noProof/>
                <w:webHidden/>
                <w:sz w:val="28"/>
              </w:rPr>
              <w:instrText xml:space="preserve"> PAGEREF _Toc148667018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19" w:history="1">
            <w:r w:rsidRPr="00934B0B">
              <w:rPr>
                <w:rStyle w:val="Lienhypertexte"/>
                <w:noProof/>
                <w:sz w:val="28"/>
              </w:rPr>
              <w:t>Description de la future solution</w:t>
            </w:r>
            <w:r w:rsidRPr="00934B0B">
              <w:rPr>
                <w:noProof/>
                <w:webHidden/>
                <w:sz w:val="28"/>
              </w:rPr>
              <w:tab/>
            </w:r>
            <w:r w:rsidRPr="00934B0B">
              <w:rPr>
                <w:noProof/>
                <w:webHidden/>
                <w:sz w:val="28"/>
              </w:rPr>
              <w:fldChar w:fldCharType="begin"/>
            </w:r>
            <w:r w:rsidRPr="00934B0B">
              <w:rPr>
                <w:noProof/>
                <w:webHidden/>
                <w:sz w:val="28"/>
              </w:rPr>
              <w:instrText xml:space="preserve"> PAGEREF _Toc148667019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0" w:history="1">
            <w:r w:rsidRPr="00934B0B">
              <w:rPr>
                <w:rStyle w:val="Lienhypertexte"/>
                <w:noProof/>
                <w:sz w:val="28"/>
              </w:rPr>
              <w:t>Quels problèmes l’application résoudra-telle ?</w:t>
            </w:r>
            <w:r w:rsidRPr="00934B0B">
              <w:rPr>
                <w:noProof/>
                <w:webHidden/>
                <w:sz w:val="28"/>
              </w:rPr>
              <w:tab/>
            </w:r>
            <w:r w:rsidRPr="00934B0B">
              <w:rPr>
                <w:noProof/>
                <w:webHidden/>
                <w:sz w:val="28"/>
              </w:rPr>
              <w:fldChar w:fldCharType="begin"/>
            </w:r>
            <w:r w:rsidRPr="00934B0B">
              <w:rPr>
                <w:noProof/>
                <w:webHidden/>
                <w:sz w:val="28"/>
              </w:rPr>
              <w:instrText xml:space="preserve"> PAGEREF _Toc148667020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1" w:history="1">
            <w:r w:rsidRPr="00934B0B">
              <w:rPr>
                <w:rStyle w:val="Lienhypertexte"/>
                <w:noProof/>
                <w:sz w:val="28"/>
              </w:rPr>
              <w:t>Résultats attendus et condition d’utilisation de l’application</w:t>
            </w:r>
            <w:r w:rsidRPr="00934B0B">
              <w:rPr>
                <w:noProof/>
                <w:webHidden/>
                <w:sz w:val="28"/>
              </w:rPr>
              <w:tab/>
            </w:r>
            <w:r w:rsidRPr="00934B0B">
              <w:rPr>
                <w:noProof/>
                <w:webHidden/>
                <w:sz w:val="28"/>
              </w:rPr>
              <w:fldChar w:fldCharType="begin"/>
            </w:r>
            <w:r w:rsidRPr="00934B0B">
              <w:rPr>
                <w:noProof/>
                <w:webHidden/>
                <w:sz w:val="28"/>
              </w:rPr>
              <w:instrText xml:space="preserve"> PAGEREF _Toc148667021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2" w:history="1">
            <w:r w:rsidRPr="00934B0B">
              <w:rPr>
                <w:rStyle w:val="Lienhypertexte"/>
                <w:noProof/>
                <w:sz w:val="28"/>
              </w:rPr>
              <w:t>Quand et pourquo</w:t>
            </w:r>
            <w:bookmarkStart w:id="20" w:name="_GoBack"/>
            <w:bookmarkEnd w:id="20"/>
            <w:r w:rsidRPr="00934B0B">
              <w:rPr>
                <w:rStyle w:val="Lienhypertexte"/>
                <w:noProof/>
                <w:sz w:val="28"/>
              </w:rPr>
              <w:t>i l’application est-elle attendue ?</w:t>
            </w:r>
            <w:r w:rsidRPr="00934B0B">
              <w:rPr>
                <w:noProof/>
                <w:webHidden/>
                <w:sz w:val="28"/>
              </w:rPr>
              <w:tab/>
            </w:r>
            <w:r w:rsidRPr="00934B0B">
              <w:rPr>
                <w:noProof/>
                <w:webHidden/>
                <w:sz w:val="28"/>
              </w:rPr>
              <w:fldChar w:fldCharType="begin"/>
            </w:r>
            <w:r w:rsidRPr="00934B0B">
              <w:rPr>
                <w:noProof/>
                <w:webHidden/>
                <w:sz w:val="28"/>
              </w:rPr>
              <w:instrText xml:space="preserve"> PAGEREF _Toc148667022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3" w:history="1">
            <w:r w:rsidRPr="00934B0B">
              <w:rPr>
                <w:rStyle w:val="Lienhypertexte"/>
                <w:noProof/>
                <w:sz w:val="28"/>
              </w:rPr>
              <w:t>Organisation</w:t>
            </w:r>
            <w:r w:rsidRPr="00934B0B">
              <w:rPr>
                <w:noProof/>
                <w:webHidden/>
                <w:sz w:val="28"/>
              </w:rPr>
              <w:tab/>
            </w:r>
            <w:r w:rsidRPr="00934B0B">
              <w:rPr>
                <w:noProof/>
                <w:webHidden/>
                <w:sz w:val="28"/>
              </w:rPr>
              <w:fldChar w:fldCharType="begin"/>
            </w:r>
            <w:r w:rsidRPr="00934B0B">
              <w:rPr>
                <w:noProof/>
                <w:webHidden/>
                <w:sz w:val="28"/>
              </w:rPr>
              <w:instrText xml:space="preserve"> PAGEREF _Toc148667023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4" w:history="1">
            <w:r w:rsidRPr="00934B0B">
              <w:rPr>
                <w:rStyle w:val="Lienhypertexte"/>
                <w:noProof/>
                <w:sz w:val="28"/>
              </w:rPr>
              <w:t>Calendrier du projet</w:t>
            </w:r>
            <w:r w:rsidRPr="00934B0B">
              <w:rPr>
                <w:noProof/>
                <w:webHidden/>
                <w:sz w:val="28"/>
              </w:rPr>
              <w:tab/>
            </w:r>
            <w:r w:rsidRPr="00934B0B">
              <w:rPr>
                <w:noProof/>
                <w:webHidden/>
                <w:sz w:val="28"/>
              </w:rPr>
              <w:fldChar w:fldCharType="begin"/>
            </w:r>
            <w:r w:rsidRPr="00934B0B">
              <w:rPr>
                <w:noProof/>
                <w:webHidden/>
                <w:sz w:val="28"/>
              </w:rPr>
              <w:instrText xml:space="preserve"> PAGEREF _Toc148667024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5" w:history="1">
            <w:r w:rsidRPr="00934B0B">
              <w:rPr>
                <w:rStyle w:val="Lienhypertexte"/>
                <w:noProof/>
                <w:sz w:val="28"/>
              </w:rPr>
              <w:t>Analyse du domaine</w:t>
            </w:r>
            <w:r w:rsidRPr="00934B0B">
              <w:rPr>
                <w:noProof/>
                <w:webHidden/>
                <w:sz w:val="28"/>
              </w:rPr>
              <w:tab/>
            </w:r>
            <w:r w:rsidRPr="00934B0B">
              <w:rPr>
                <w:noProof/>
                <w:webHidden/>
                <w:sz w:val="28"/>
              </w:rPr>
              <w:fldChar w:fldCharType="begin"/>
            </w:r>
            <w:r w:rsidRPr="00934B0B">
              <w:rPr>
                <w:noProof/>
                <w:webHidden/>
                <w:sz w:val="28"/>
              </w:rPr>
              <w:instrText xml:space="preserve"> PAGEREF _Toc148667025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3"/>
            <w:tabs>
              <w:tab w:val="right" w:leader="dot" w:pos="9016"/>
            </w:tabs>
            <w:rPr>
              <w:noProof/>
              <w:sz w:val="28"/>
            </w:rPr>
          </w:pPr>
          <w:hyperlink w:anchor="_Toc148667026" w:history="1">
            <w:r w:rsidRPr="00934B0B">
              <w:rPr>
                <w:rStyle w:val="Lienhypertexte"/>
                <w:noProof/>
                <w:sz w:val="28"/>
              </w:rPr>
              <w:t>Modèles de l’état du domaine</w:t>
            </w:r>
            <w:r w:rsidRPr="00934B0B">
              <w:rPr>
                <w:noProof/>
                <w:webHidden/>
                <w:sz w:val="28"/>
              </w:rPr>
              <w:tab/>
            </w:r>
            <w:r w:rsidRPr="00934B0B">
              <w:rPr>
                <w:noProof/>
                <w:webHidden/>
                <w:sz w:val="28"/>
              </w:rPr>
              <w:fldChar w:fldCharType="begin"/>
            </w:r>
            <w:r w:rsidRPr="00934B0B">
              <w:rPr>
                <w:noProof/>
                <w:webHidden/>
                <w:sz w:val="28"/>
              </w:rPr>
              <w:instrText xml:space="preserve"> PAGEREF _Toc148667026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3"/>
            <w:tabs>
              <w:tab w:val="right" w:leader="dot" w:pos="9016"/>
            </w:tabs>
            <w:rPr>
              <w:noProof/>
              <w:sz w:val="28"/>
            </w:rPr>
          </w:pPr>
          <w:hyperlink w:anchor="_Toc148667027" w:history="1">
            <w:r w:rsidRPr="00934B0B">
              <w:rPr>
                <w:rStyle w:val="Lienhypertexte"/>
                <w:noProof/>
                <w:sz w:val="28"/>
              </w:rPr>
              <w:t>Les états de la classe Comptes Utilisateurs</w:t>
            </w:r>
            <w:r w:rsidRPr="00934B0B">
              <w:rPr>
                <w:noProof/>
                <w:webHidden/>
                <w:sz w:val="28"/>
              </w:rPr>
              <w:tab/>
            </w:r>
            <w:r w:rsidRPr="00934B0B">
              <w:rPr>
                <w:noProof/>
                <w:webHidden/>
                <w:sz w:val="28"/>
              </w:rPr>
              <w:fldChar w:fldCharType="begin"/>
            </w:r>
            <w:r w:rsidRPr="00934B0B">
              <w:rPr>
                <w:noProof/>
                <w:webHidden/>
                <w:sz w:val="28"/>
              </w:rPr>
              <w:instrText xml:space="preserve"> PAGEREF _Toc148667027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3"/>
            <w:tabs>
              <w:tab w:val="right" w:leader="dot" w:pos="9016"/>
            </w:tabs>
            <w:rPr>
              <w:noProof/>
              <w:sz w:val="28"/>
            </w:rPr>
          </w:pPr>
          <w:hyperlink w:anchor="_Toc148667028" w:history="1">
            <w:r w:rsidRPr="00934B0B">
              <w:rPr>
                <w:rStyle w:val="Lienhypertexte"/>
                <w:noProof/>
                <w:sz w:val="28"/>
              </w:rPr>
              <w:t>Les états de la classe étudiant</w:t>
            </w:r>
            <w:r w:rsidRPr="00934B0B">
              <w:rPr>
                <w:noProof/>
                <w:webHidden/>
                <w:sz w:val="28"/>
              </w:rPr>
              <w:tab/>
            </w:r>
            <w:r w:rsidRPr="00934B0B">
              <w:rPr>
                <w:noProof/>
                <w:webHidden/>
                <w:sz w:val="28"/>
              </w:rPr>
              <w:fldChar w:fldCharType="begin"/>
            </w:r>
            <w:r w:rsidRPr="00934B0B">
              <w:rPr>
                <w:noProof/>
                <w:webHidden/>
                <w:sz w:val="28"/>
              </w:rPr>
              <w:instrText xml:space="preserve"> PAGEREF _Toc148667028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29" w:history="1">
            <w:r w:rsidRPr="00934B0B">
              <w:rPr>
                <w:rStyle w:val="Lienhypertexte"/>
                <w:noProof/>
                <w:sz w:val="28"/>
              </w:rPr>
              <w:t>Analyse de l’application</w:t>
            </w:r>
            <w:r w:rsidRPr="00934B0B">
              <w:rPr>
                <w:noProof/>
                <w:webHidden/>
                <w:sz w:val="28"/>
              </w:rPr>
              <w:tab/>
            </w:r>
            <w:r w:rsidRPr="00934B0B">
              <w:rPr>
                <w:noProof/>
                <w:webHidden/>
                <w:sz w:val="28"/>
              </w:rPr>
              <w:fldChar w:fldCharType="begin"/>
            </w:r>
            <w:r w:rsidRPr="00934B0B">
              <w:rPr>
                <w:noProof/>
                <w:webHidden/>
                <w:sz w:val="28"/>
              </w:rPr>
              <w:instrText xml:space="preserve"> PAGEREF _Toc148667029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3"/>
            <w:tabs>
              <w:tab w:val="right" w:leader="dot" w:pos="9016"/>
            </w:tabs>
            <w:rPr>
              <w:noProof/>
              <w:sz w:val="28"/>
            </w:rPr>
          </w:pPr>
          <w:hyperlink w:anchor="_Toc148667030" w:history="1">
            <w:r w:rsidRPr="00934B0B">
              <w:rPr>
                <w:rStyle w:val="Lienhypertexte"/>
                <w:noProof/>
                <w:sz w:val="28"/>
              </w:rPr>
              <w:t>Descriptions des cas d’utilisations</w:t>
            </w:r>
            <w:r w:rsidRPr="00934B0B">
              <w:rPr>
                <w:noProof/>
                <w:webHidden/>
                <w:sz w:val="28"/>
              </w:rPr>
              <w:tab/>
            </w:r>
            <w:r w:rsidRPr="00934B0B">
              <w:rPr>
                <w:noProof/>
                <w:webHidden/>
                <w:sz w:val="28"/>
              </w:rPr>
              <w:fldChar w:fldCharType="begin"/>
            </w:r>
            <w:r w:rsidRPr="00934B0B">
              <w:rPr>
                <w:noProof/>
                <w:webHidden/>
                <w:sz w:val="28"/>
              </w:rPr>
              <w:instrText xml:space="preserve"> PAGEREF _Toc148667030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31" w:history="1">
            <w:r w:rsidRPr="00934B0B">
              <w:rPr>
                <w:rStyle w:val="Lienhypertexte"/>
                <w:noProof/>
                <w:sz w:val="28"/>
              </w:rPr>
              <w:t>Conception de l’application</w:t>
            </w:r>
            <w:r w:rsidRPr="00934B0B">
              <w:rPr>
                <w:noProof/>
                <w:webHidden/>
                <w:sz w:val="28"/>
              </w:rPr>
              <w:tab/>
            </w:r>
            <w:r w:rsidRPr="00934B0B">
              <w:rPr>
                <w:noProof/>
                <w:webHidden/>
                <w:sz w:val="28"/>
              </w:rPr>
              <w:fldChar w:fldCharType="begin"/>
            </w:r>
            <w:r w:rsidRPr="00934B0B">
              <w:rPr>
                <w:noProof/>
                <w:webHidden/>
                <w:sz w:val="28"/>
              </w:rPr>
              <w:instrText xml:space="preserve"> PAGEREF _Toc148667031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3"/>
            <w:tabs>
              <w:tab w:val="right" w:leader="dot" w:pos="9016"/>
            </w:tabs>
            <w:rPr>
              <w:noProof/>
              <w:sz w:val="28"/>
            </w:rPr>
          </w:pPr>
          <w:hyperlink w:anchor="_Toc148667032" w:history="1">
            <w:r w:rsidRPr="00934B0B">
              <w:rPr>
                <w:rStyle w:val="Lienhypertexte"/>
                <w:noProof/>
                <w:sz w:val="28"/>
              </w:rPr>
              <w:t>Généralité des codes QR</w:t>
            </w:r>
            <w:r w:rsidRPr="00934B0B">
              <w:rPr>
                <w:noProof/>
                <w:webHidden/>
                <w:sz w:val="28"/>
              </w:rPr>
              <w:tab/>
            </w:r>
            <w:r w:rsidRPr="00934B0B">
              <w:rPr>
                <w:noProof/>
                <w:webHidden/>
                <w:sz w:val="28"/>
              </w:rPr>
              <w:fldChar w:fldCharType="begin"/>
            </w:r>
            <w:r w:rsidRPr="00934B0B">
              <w:rPr>
                <w:noProof/>
                <w:webHidden/>
                <w:sz w:val="28"/>
              </w:rPr>
              <w:instrText xml:space="preserve"> PAGEREF _Toc148667032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pStyle w:val="TM2"/>
            <w:tabs>
              <w:tab w:val="right" w:leader="dot" w:pos="9016"/>
            </w:tabs>
            <w:rPr>
              <w:noProof/>
              <w:sz w:val="28"/>
            </w:rPr>
          </w:pPr>
          <w:hyperlink w:anchor="_Toc148667033" w:history="1">
            <w:r w:rsidRPr="00934B0B">
              <w:rPr>
                <w:rStyle w:val="Lienhypertexte"/>
                <w:noProof/>
                <w:sz w:val="28"/>
              </w:rPr>
              <w:t>Conclusion</w:t>
            </w:r>
            <w:r w:rsidRPr="00934B0B">
              <w:rPr>
                <w:noProof/>
                <w:webHidden/>
                <w:sz w:val="28"/>
              </w:rPr>
              <w:tab/>
            </w:r>
            <w:r w:rsidRPr="00934B0B">
              <w:rPr>
                <w:noProof/>
                <w:webHidden/>
                <w:sz w:val="28"/>
              </w:rPr>
              <w:fldChar w:fldCharType="begin"/>
            </w:r>
            <w:r w:rsidRPr="00934B0B">
              <w:rPr>
                <w:noProof/>
                <w:webHidden/>
                <w:sz w:val="28"/>
              </w:rPr>
              <w:instrText xml:space="preserve"> PAGEREF _Toc148667033 \h </w:instrText>
            </w:r>
            <w:r w:rsidRPr="00934B0B">
              <w:rPr>
                <w:noProof/>
                <w:webHidden/>
                <w:sz w:val="28"/>
              </w:rPr>
            </w:r>
            <w:r w:rsidRPr="00934B0B">
              <w:rPr>
                <w:noProof/>
                <w:webHidden/>
                <w:sz w:val="28"/>
              </w:rPr>
              <w:fldChar w:fldCharType="separate"/>
            </w:r>
            <w:r>
              <w:rPr>
                <w:noProof/>
                <w:webHidden/>
                <w:sz w:val="28"/>
              </w:rPr>
              <w:t>2</w:t>
            </w:r>
            <w:r w:rsidRPr="00934B0B">
              <w:rPr>
                <w:noProof/>
                <w:webHidden/>
                <w:sz w:val="28"/>
              </w:rPr>
              <w:fldChar w:fldCharType="end"/>
            </w:r>
          </w:hyperlink>
        </w:p>
        <w:p w:rsidR="00934B0B" w:rsidRPr="00934B0B" w:rsidRDefault="00934B0B">
          <w:pPr>
            <w:rPr>
              <w:sz w:val="28"/>
            </w:rPr>
          </w:pPr>
          <w:r w:rsidRPr="00934B0B">
            <w:rPr>
              <w:b/>
              <w:bCs/>
              <w:sz w:val="28"/>
            </w:rPr>
            <w:fldChar w:fldCharType="end"/>
          </w:r>
        </w:p>
      </w:sdtContent>
    </w:sdt>
    <w:p w:rsidR="00934B0B" w:rsidRPr="00673F55" w:rsidRDefault="00934B0B" w:rsidP="000A25DF">
      <w:pPr>
        <w:jc w:val="both"/>
        <w:rPr>
          <w:sz w:val="24"/>
          <w:szCs w:val="24"/>
        </w:rPr>
      </w:pPr>
    </w:p>
    <w:sectPr w:rsidR="00934B0B" w:rsidRPr="00673F55" w:rsidSect="00DC44D2">
      <w:footerReference w:type="default" r:id="rId35"/>
      <w:pgSz w:w="11906" w:h="16838"/>
      <w:pgMar w:top="1276"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4011" w:rsidRDefault="00424011" w:rsidP="003066BA">
      <w:pPr>
        <w:spacing w:after="0"/>
      </w:pPr>
      <w:r>
        <w:separator/>
      </w:r>
    </w:p>
  </w:endnote>
  <w:endnote w:type="continuationSeparator" w:id="0">
    <w:p w:rsidR="00424011" w:rsidRDefault="00424011" w:rsidP="003066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hilosopher">
    <w:panose1 w:val="02000503000000020004"/>
    <w:charset w:val="00"/>
    <w:family w:val="auto"/>
    <w:pitch w:val="variable"/>
    <w:sig w:usb0="8000022F" w:usb1="0000000A" w:usb2="00000000" w:usb3="00000000" w:csb0="0000001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171788"/>
      <w:docPartObj>
        <w:docPartGallery w:val="Page Numbers (Bottom of Page)"/>
        <w:docPartUnique/>
      </w:docPartObj>
    </w:sdtPr>
    <w:sdtEndPr/>
    <w:sdtContent>
      <w:p w:rsidR="008B28D3" w:rsidRDefault="008B28D3">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4" name="Organigramme : Alternativ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8B28D3" w:rsidRDefault="008B28D3">
                              <w:pPr>
                                <w:pStyle w:val="Pieddepage"/>
                                <w:pBdr>
                                  <w:top w:val="single" w:sz="12" w:space="1" w:color="0BD0D9" w:themeColor="accent3"/>
                                  <w:bottom w:val="single" w:sz="48" w:space="1" w:color="0BD0D9" w:themeColor="accent3"/>
                                </w:pBdr>
                                <w:jc w:val="center"/>
                                <w:rPr>
                                  <w:sz w:val="28"/>
                                  <w:szCs w:val="28"/>
                                </w:rPr>
                              </w:pPr>
                              <w:r>
                                <w:rPr>
                                  <w:sz w:val="22"/>
                                  <w:szCs w:val="22"/>
                                </w:rPr>
                                <w:fldChar w:fldCharType="begin"/>
                              </w:r>
                              <w:r>
                                <w:instrText>PAGE    \* MERGEFORMAT</w:instrText>
                              </w:r>
                              <w:r>
                                <w:rPr>
                                  <w:sz w:val="22"/>
                                  <w:szCs w:val="22"/>
                                </w:rPr>
                                <w:fldChar w:fldCharType="separate"/>
                              </w:r>
                              <w:r w:rsidR="00934B0B" w:rsidRPr="00934B0B">
                                <w:rPr>
                                  <w:noProof/>
                                  <w:sz w:val="28"/>
                                  <w:szCs w:val="28"/>
                                </w:rPr>
                                <w:t>15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 o:spid="_x0000_s1041"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" filled="f" fillcolor="#5c83b4" stroked="f" strokecolor="#737373">
                  <v:textbox>
                    <w:txbxContent>
                      <w:p w:rsidR="008B28D3" w:rsidRDefault="008B28D3">
                        <w:pPr>
                          <w:pStyle w:val="Pieddepage"/>
                          <w:pBdr>
                            <w:top w:val="single" w:sz="12" w:space="1" w:color="0BD0D9" w:themeColor="accent3"/>
                            <w:bottom w:val="single" w:sz="48" w:space="1" w:color="0BD0D9" w:themeColor="accent3"/>
                          </w:pBdr>
                          <w:jc w:val="center"/>
                          <w:rPr>
                            <w:sz w:val="28"/>
                            <w:szCs w:val="28"/>
                          </w:rPr>
                        </w:pPr>
                        <w:r>
                          <w:rPr>
                            <w:sz w:val="22"/>
                            <w:szCs w:val="22"/>
                          </w:rPr>
                          <w:fldChar w:fldCharType="begin"/>
                        </w:r>
                        <w:r>
                          <w:instrText>PAGE    \* MERGEFORMAT</w:instrText>
                        </w:r>
                        <w:r>
                          <w:rPr>
                            <w:sz w:val="22"/>
                            <w:szCs w:val="22"/>
                          </w:rPr>
                          <w:fldChar w:fldCharType="separate"/>
                        </w:r>
                        <w:r w:rsidR="00934B0B" w:rsidRPr="00934B0B">
                          <w:rPr>
                            <w:noProof/>
                            <w:sz w:val="28"/>
                            <w:szCs w:val="28"/>
                          </w:rPr>
                          <w:t>15</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4011" w:rsidRDefault="00424011" w:rsidP="003066BA">
      <w:pPr>
        <w:spacing w:after="0"/>
      </w:pPr>
      <w:r>
        <w:separator/>
      </w:r>
    </w:p>
  </w:footnote>
  <w:footnote w:type="continuationSeparator" w:id="0">
    <w:p w:rsidR="00424011" w:rsidRDefault="00424011" w:rsidP="003066B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F1E7B"/>
    <w:multiLevelType w:val="hybridMultilevel"/>
    <w:tmpl w:val="39304B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355F14"/>
    <w:multiLevelType w:val="hybridMultilevel"/>
    <w:tmpl w:val="A92A5D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25357F0"/>
    <w:multiLevelType w:val="hybridMultilevel"/>
    <w:tmpl w:val="C1D81A1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8A3E33"/>
    <w:multiLevelType w:val="hybridMultilevel"/>
    <w:tmpl w:val="BFC6B7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B48001F"/>
    <w:multiLevelType w:val="hybridMultilevel"/>
    <w:tmpl w:val="98E8798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5B272D3E"/>
    <w:multiLevelType w:val="hybridMultilevel"/>
    <w:tmpl w:val="C0D652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282655D"/>
    <w:multiLevelType w:val="hybridMultilevel"/>
    <w:tmpl w:val="356AB2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BF4912"/>
    <w:multiLevelType w:val="hybridMultilevel"/>
    <w:tmpl w:val="04B4CE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7"/>
  </w:num>
  <w:num w:numId="5">
    <w:abstractNumId w:val="2"/>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ttachedTemplate r:id="rId1"/>
  <w:defaultTabStop w:val="708"/>
  <w:hyphenationZone w:val="425"/>
  <w:characterSpacingControl w:val="doNotCompress"/>
  <w:savePreviewPicture/>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7A7"/>
    <w:rsid w:val="00000DC0"/>
    <w:rsid w:val="00003576"/>
    <w:rsid w:val="0001376C"/>
    <w:rsid w:val="00017AB1"/>
    <w:rsid w:val="00027F4F"/>
    <w:rsid w:val="00066585"/>
    <w:rsid w:val="00066C3F"/>
    <w:rsid w:val="000709BB"/>
    <w:rsid w:val="00072C8B"/>
    <w:rsid w:val="000778A4"/>
    <w:rsid w:val="00084703"/>
    <w:rsid w:val="00090C23"/>
    <w:rsid w:val="00091259"/>
    <w:rsid w:val="000A1A46"/>
    <w:rsid w:val="000A25DF"/>
    <w:rsid w:val="000A7AAB"/>
    <w:rsid w:val="000B228E"/>
    <w:rsid w:val="000C236F"/>
    <w:rsid w:val="000D6DCF"/>
    <w:rsid w:val="000E2492"/>
    <w:rsid w:val="000F1EC8"/>
    <w:rsid w:val="0011237C"/>
    <w:rsid w:val="00122428"/>
    <w:rsid w:val="001227EB"/>
    <w:rsid w:val="00133189"/>
    <w:rsid w:val="00133507"/>
    <w:rsid w:val="0015396B"/>
    <w:rsid w:val="0016153F"/>
    <w:rsid w:val="00162570"/>
    <w:rsid w:val="00163EDD"/>
    <w:rsid w:val="001661C0"/>
    <w:rsid w:val="00166ACC"/>
    <w:rsid w:val="00184B9F"/>
    <w:rsid w:val="001917A7"/>
    <w:rsid w:val="001953FE"/>
    <w:rsid w:val="001A6853"/>
    <w:rsid w:val="001B0C5E"/>
    <w:rsid w:val="001B15AE"/>
    <w:rsid w:val="001B7670"/>
    <w:rsid w:val="001C73D2"/>
    <w:rsid w:val="001C7FB7"/>
    <w:rsid w:val="001D5525"/>
    <w:rsid w:val="001E0DD7"/>
    <w:rsid w:val="001E386F"/>
    <w:rsid w:val="001E6A5D"/>
    <w:rsid w:val="001F1F2B"/>
    <w:rsid w:val="001F2970"/>
    <w:rsid w:val="001F7E5D"/>
    <w:rsid w:val="00200E31"/>
    <w:rsid w:val="00206073"/>
    <w:rsid w:val="00213241"/>
    <w:rsid w:val="00216138"/>
    <w:rsid w:val="00216AE8"/>
    <w:rsid w:val="002232BC"/>
    <w:rsid w:val="00236A51"/>
    <w:rsid w:val="002424AF"/>
    <w:rsid w:val="00251E97"/>
    <w:rsid w:val="00252506"/>
    <w:rsid w:val="00254820"/>
    <w:rsid w:val="00263916"/>
    <w:rsid w:val="00271A1E"/>
    <w:rsid w:val="00272C48"/>
    <w:rsid w:val="00293E0F"/>
    <w:rsid w:val="00295891"/>
    <w:rsid w:val="002971DA"/>
    <w:rsid w:val="002A2708"/>
    <w:rsid w:val="002A4329"/>
    <w:rsid w:val="002B329C"/>
    <w:rsid w:val="002D0139"/>
    <w:rsid w:val="003066BA"/>
    <w:rsid w:val="00307864"/>
    <w:rsid w:val="003113EB"/>
    <w:rsid w:val="003204F1"/>
    <w:rsid w:val="00322301"/>
    <w:rsid w:val="00325C31"/>
    <w:rsid w:val="00327672"/>
    <w:rsid w:val="00334C1F"/>
    <w:rsid w:val="00342854"/>
    <w:rsid w:val="00344C9E"/>
    <w:rsid w:val="0035276E"/>
    <w:rsid w:val="00360C54"/>
    <w:rsid w:val="00360D70"/>
    <w:rsid w:val="00367FBD"/>
    <w:rsid w:val="00386FAC"/>
    <w:rsid w:val="00392D4E"/>
    <w:rsid w:val="00396243"/>
    <w:rsid w:val="00396921"/>
    <w:rsid w:val="003A5F8F"/>
    <w:rsid w:val="003A6596"/>
    <w:rsid w:val="003B5FC4"/>
    <w:rsid w:val="003D186E"/>
    <w:rsid w:val="003E09DD"/>
    <w:rsid w:val="003E79C9"/>
    <w:rsid w:val="003F53CC"/>
    <w:rsid w:val="004123C5"/>
    <w:rsid w:val="0041601C"/>
    <w:rsid w:val="00420299"/>
    <w:rsid w:val="00424011"/>
    <w:rsid w:val="00431A60"/>
    <w:rsid w:val="00433314"/>
    <w:rsid w:val="00443786"/>
    <w:rsid w:val="00447F64"/>
    <w:rsid w:val="004514CF"/>
    <w:rsid w:val="00457179"/>
    <w:rsid w:val="0045737B"/>
    <w:rsid w:val="00462170"/>
    <w:rsid w:val="00466E91"/>
    <w:rsid w:val="0047628E"/>
    <w:rsid w:val="004774E1"/>
    <w:rsid w:val="004858E0"/>
    <w:rsid w:val="004912F1"/>
    <w:rsid w:val="004A07EA"/>
    <w:rsid w:val="004A4639"/>
    <w:rsid w:val="004A48E1"/>
    <w:rsid w:val="004C070F"/>
    <w:rsid w:val="004C0922"/>
    <w:rsid w:val="004C3798"/>
    <w:rsid w:val="004D239E"/>
    <w:rsid w:val="004E0816"/>
    <w:rsid w:val="00503DF3"/>
    <w:rsid w:val="005261F4"/>
    <w:rsid w:val="00535908"/>
    <w:rsid w:val="005504CF"/>
    <w:rsid w:val="00555397"/>
    <w:rsid w:val="00562A4B"/>
    <w:rsid w:val="005653CA"/>
    <w:rsid w:val="00583B50"/>
    <w:rsid w:val="005B3232"/>
    <w:rsid w:val="005F4D76"/>
    <w:rsid w:val="005F5D9E"/>
    <w:rsid w:val="00605D58"/>
    <w:rsid w:val="00605F34"/>
    <w:rsid w:val="006061FE"/>
    <w:rsid w:val="00613C07"/>
    <w:rsid w:val="006149E6"/>
    <w:rsid w:val="00617EFB"/>
    <w:rsid w:val="0062075D"/>
    <w:rsid w:val="00631C9F"/>
    <w:rsid w:val="006455F0"/>
    <w:rsid w:val="0065232C"/>
    <w:rsid w:val="00673F55"/>
    <w:rsid w:val="00677052"/>
    <w:rsid w:val="00677466"/>
    <w:rsid w:val="00687D76"/>
    <w:rsid w:val="00687FA1"/>
    <w:rsid w:val="006C215A"/>
    <w:rsid w:val="006C5DF3"/>
    <w:rsid w:val="006D1D7D"/>
    <w:rsid w:val="006E568B"/>
    <w:rsid w:val="006F7FC9"/>
    <w:rsid w:val="007006F4"/>
    <w:rsid w:val="00711327"/>
    <w:rsid w:val="00712294"/>
    <w:rsid w:val="0071230B"/>
    <w:rsid w:val="0071747B"/>
    <w:rsid w:val="007272CD"/>
    <w:rsid w:val="0073229E"/>
    <w:rsid w:val="00736319"/>
    <w:rsid w:val="00737FEF"/>
    <w:rsid w:val="00744BCA"/>
    <w:rsid w:val="00744E4C"/>
    <w:rsid w:val="00755D08"/>
    <w:rsid w:val="00766E3B"/>
    <w:rsid w:val="00776726"/>
    <w:rsid w:val="00791680"/>
    <w:rsid w:val="00791A1A"/>
    <w:rsid w:val="00796779"/>
    <w:rsid w:val="007A5208"/>
    <w:rsid w:val="007A5DC2"/>
    <w:rsid w:val="007B3A35"/>
    <w:rsid w:val="007B77A7"/>
    <w:rsid w:val="007F386F"/>
    <w:rsid w:val="0080044E"/>
    <w:rsid w:val="008060D5"/>
    <w:rsid w:val="0081788D"/>
    <w:rsid w:val="00837DD1"/>
    <w:rsid w:val="00852A6A"/>
    <w:rsid w:val="00873595"/>
    <w:rsid w:val="0087431E"/>
    <w:rsid w:val="008769A6"/>
    <w:rsid w:val="00880D15"/>
    <w:rsid w:val="00881B12"/>
    <w:rsid w:val="00881D63"/>
    <w:rsid w:val="00886EB4"/>
    <w:rsid w:val="0089465A"/>
    <w:rsid w:val="00896EF9"/>
    <w:rsid w:val="008A7834"/>
    <w:rsid w:val="008B28D3"/>
    <w:rsid w:val="008B2E2F"/>
    <w:rsid w:val="008B4B26"/>
    <w:rsid w:val="008B6105"/>
    <w:rsid w:val="008C2D4E"/>
    <w:rsid w:val="008C3842"/>
    <w:rsid w:val="008E1971"/>
    <w:rsid w:val="008E1B4A"/>
    <w:rsid w:val="008E4EEB"/>
    <w:rsid w:val="008E622B"/>
    <w:rsid w:val="008F4A7F"/>
    <w:rsid w:val="008F6EE9"/>
    <w:rsid w:val="008F74BE"/>
    <w:rsid w:val="00905013"/>
    <w:rsid w:val="0091248F"/>
    <w:rsid w:val="0092388E"/>
    <w:rsid w:val="00926C37"/>
    <w:rsid w:val="00931057"/>
    <w:rsid w:val="00934B0B"/>
    <w:rsid w:val="009359AE"/>
    <w:rsid w:val="00951D03"/>
    <w:rsid w:val="00953514"/>
    <w:rsid w:val="009667D6"/>
    <w:rsid w:val="00976739"/>
    <w:rsid w:val="00981726"/>
    <w:rsid w:val="009828AD"/>
    <w:rsid w:val="00986024"/>
    <w:rsid w:val="00990502"/>
    <w:rsid w:val="009A2024"/>
    <w:rsid w:val="009C3E1E"/>
    <w:rsid w:val="009C6161"/>
    <w:rsid w:val="009D3E0B"/>
    <w:rsid w:val="009D451B"/>
    <w:rsid w:val="009E2C55"/>
    <w:rsid w:val="009E337D"/>
    <w:rsid w:val="00A1279B"/>
    <w:rsid w:val="00A146E7"/>
    <w:rsid w:val="00A26A0B"/>
    <w:rsid w:val="00A313BE"/>
    <w:rsid w:val="00A31474"/>
    <w:rsid w:val="00A33D64"/>
    <w:rsid w:val="00A33EA3"/>
    <w:rsid w:val="00A33FC4"/>
    <w:rsid w:val="00A36113"/>
    <w:rsid w:val="00A41EEB"/>
    <w:rsid w:val="00A42570"/>
    <w:rsid w:val="00A57434"/>
    <w:rsid w:val="00A703DE"/>
    <w:rsid w:val="00A7660F"/>
    <w:rsid w:val="00A873BF"/>
    <w:rsid w:val="00A903CA"/>
    <w:rsid w:val="00A92BFB"/>
    <w:rsid w:val="00A94E83"/>
    <w:rsid w:val="00AA0964"/>
    <w:rsid w:val="00AB16E2"/>
    <w:rsid w:val="00AB3046"/>
    <w:rsid w:val="00AC282D"/>
    <w:rsid w:val="00AC572E"/>
    <w:rsid w:val="00AC6D9E"/>
    <w:rsid w:val="00AD6A88"/>
    <w:rsid w:val="00AE12A3"/>
    <w:rsid w:val="00B17A9A"/>
    <w:rsid w:val="00B23C81"/>
    <w:rsid w:val="00B23E93"/>
    <w:rsid w:val="00B24FCD"/>
    <w:rsid w:val="00B254B8"/>
    <w:rsid w:val="00B4159D"/>
    <w:rsid w:val="00B41D46"/>
    <w:rsid w:val="00B46C91"/>
    <w:rsid w:val="00B51B31"/>
    <w:rsid w:val="00B52D01"/>
    <w:rsid w:val="00B70DC4"/>
    <w:rsid w:val="00B73759"/>
    <w:rsid w:val="00B815F6"/>
    <w:rsid w:val="00B84589"/>
    <w:rsid w:val="00B93060"/>
    <w:rsid w:val="00B975FF"/>
    <w:rsid w:val="00BB098B"/>
    <w:rsid w:val="00BB47EB"/>
    <w:rsid w:val="00BC2D2D"/>
    <w:rsid w:val="00BC3148"/>
    <w:rsid w:val="00BC3453"/>
    <w:rsid w:val="00BD38FC"/>
    <w:rsid w:val="00BD5F01"/>
    <w:rsid w:val="00BE283D"/>
    <w:rsid w:val="00BE6A88"/>
    <w:rsid w:val="00BE7C93"/>
    <w:rsid w:val="00BF7962"/>
    <w:rsid w:val="00C16F70"/>
    <w:rsid w:val="00C209B7"/>
    <w:rsid w:val="00C229F6"/>
    <w:rsid w:val="00C368FE"/>
    <w:rsid w:val="00C54303"/>
    <w:rsid w:val="00C5689B"/>
    <w:rsid w:val="00C70685"/>
    <w:rsid w:val="00C76707"/>
    <w:rsid w:val="00C7741C"/>
    <w:rsid w:val="00C82847"/>
    <w:rsid w:val="00C9589E"/>
    <w:rsid w:val="00CA2EE1"/>
    <w:rsid w:val="00CC4CB5"/>
    <w:rsid w:val="00CD04FD"/>
    <w:rsid w:val="00CD329A"/>
    <w:rsid w:val="00CE2B54"/>
    <w:rsid w:val="00CE2EA3"/>
    <w:rsid w:val="00CE59CF"/>
    <w:rsid w:val="00D10512"/>
    <w:rsid w:val="00D12532"/>
    <w:rsid w:val="00D20561"/>
    <w:rsid w:val="00D2120F"/>
    <w:rsid w:val="00D475D9"/>
    <w:rsid w:val="00D51083"/>
    <w:rsid w:val="00D710EF"/>
    <w:rsid w:val="00D71F5B"/>
    <w:rsid w:val="00D93BB4"/>
    <w:rsid w:val="00DA505B"/>
    <w:rsid w:val="00DB0C76"/>
    <w:rsid w:val="00DC18E1"/>
    <w:rsid w:val="00DC3911"/>
    <w:rsid w:val="00DC3D96"/>
    <w:rsid w:val="00DC44D2"/>
    <w:rsid w:val="00DE1724"/>
    <w:rsid w:val="00DE21FF"/>
    <w:rsid w:val="00DE3B75"/>
    <w:rsid w:val="00DE7E08"/>
    <w:rsid w:val="00DF3054"/>
    <w:rsid w:val="00E0327C"/>
    <w:rsid w:val="00E06CE7"/>
    <w:rsid w:val="00E13951"/>
    <w:rsid w:val="00E15CF3"/>
    <w:rsid w:val="00E161DA"/>
    <w:rsid w:val="00E270B7"/>
    <w:rsid w:val="00E3219B"/>
    <w:rsid w:val="00E3471D"/>
    <w:rsid w:val="00E4016B"/>
    <w:rsid w:val="00E50492"/>
    <w:rsid w:val="00E529BC"/>
    <w:rsid w:val="00E63E90"/>
    <w:rsid w:val="00E65323"/>
    <w:rsid w:val="00E821AE"/>
    <w:rsid w:val="00E91455"/>
    <w:rsid w:val="00EB7145"/>
    <w:rsid w:val="00EB7A06"/>
    <w:rsid w:val="00ED3D8B"/>
    <w:rsid w:val="00EE3861"/>
    <w:rsid w:val="00EF031F"/>
    <w:rsid w:val="00EF4242"/>
    <w:rsid w:val="00EF44AE"/>
    <w:rsid w:val="00EF4C27"/>
    <w:rsid w:val="00F0144E"/>
    <w:rsid w:val="00F01A53"/>
    <w:rsid w:val="00F2222B"/>
    <w:rsid w:val="00F23700"/>
    <w:rsid w:val="00F27C22"/>
    <w:rsid w:val="00F4110F"/>
    <w:rsid w:val="00F47352"/>
    <w:rsid w:val="00F50587"/>
    <w:rsid w:val="00F527BE"/>
    <w:rsid w:val="00F5685A"/>
    <w:rsid w:val="00F61E39"/>
    <w:rsid w:val="00F64970"/>
    <w:rsid w:val="00F67DF4"/>
    <w:rsid w:val="00F7544A"/>
    <w:rsid w:val="00F85C0D"/>
    <w:rsid w:val="00F97148"/>
    <w:rsid w:val="00FA2775"/>
    <w:rsid w:val="00FA3FEB"/>
    <w:rsid w:val="00FA6C3C"/>
    <w:rsid w:val="00FB456A"/>
    <w:rsid w:val="00FC73B2"/>
    <w:rsid w:val="00FD6F2B"/>
    <w:rsid w:val="00FF05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F52A99"/>
  <w15:docId w15:val="{AEED0E99-992C-4E7B-BADF-87C717EA1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5FF"/>
  </w:style>
  <w:style w:type="paragraph" w:styleId="Titre1">
    <w:name w:val="heading 1"/>
    <w:basedOn w:val="Normal"/>
    <w:next w:val="Normal"/>
    <w:link w:val="Titre1Car"/>
    <w:uiPriority w:val="9"/>
    <w:qFormat/>
    <w:rsid w:val="00886EB4"/>
    <w:pPr>
      <w:keepNext/>
      <w:keepLines/>
      <w:pBdr>
        <w:bottom w:val="single" w:sz="4" w:space="2" w:color="009DD9"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31C9F"/>
    <w:pPr>
      <w:keepNext/>
      <w:keepLines/>
      <w:spacing w:before="120" w:after="0"/>
      <w:outlineLvl w:val="1"/>
    </w:pPr>
    <w:rPr>
      <w:rFonts w:eastAsiaTheme="majorEastAsia" w:cstheme="majorBidi"/>
      <w:b/>
      <w:color w:val="009DD9" w:themeColor="accent2"/>
      <w:sz w:val="32"/>
      <w:szCs w:val="36"/>
    </w:rPr>
  </w:style>
  <w:style w:type="paragraph" w:styleId="Titre3">
    <w:name w:val="heading 3"/>
    <w:basedOn w:val="Normal"/>
    <w:next w:val="Normal"/>
    <w:link w:val="Titre3Car"/>
    <w:uiPriority w:val="9"/>
    <w:unhideWhenUsed/>
    <w:qFormat/>
    <w:rsid w:val="00886EB4"/>
    <w:pPr>
      <w:keepNext/>
      <w:keepLines/>
      <w:spacing w:before="80" w:after="0"/>
      <w:outlineLvl w:val="2"/>
    </w:pPr>
    <w:rPr>
      <w:rFonts w:asciiTheme="majorHAnsi" w:eastAsiaTheme="majorEastAsia" w:hAnsiTheme="majorHAnsi" w:cstheme="majorBidi"/>
      <w:color w:val="0075A2" w:themeColor="accent2" w:themeShade="BF"/>
      <w:sz w:val="32"/>
      <w:szCs w:val="32"/>
    </w:rPr>
  </w:style>
  <w:style w:type="paragraph" w:styleId="Titre4">
    <w:name w:val="heading 4"/>
    <w:basedOn w:val="Normal"/>
    <w:next w:val="Normal"/>
    <w:link w:val="Titre4Car"/>
    <w:uiPriority w:val="9"/>
    <w:unhideWhenUsed/>
    <w:qFormat/>
    <w:rsid w:val="00886EB4"/>
    <w:pPr>
      <w:keepNext/>
      <w:keepLines/>
      <w:spacing w:before="80" w:after="0"/>
      <w:outlineLvl w:val="3"/>
    </w:pPr>
    <w:rPr>
      <w:rFonts w:asciiTheme="majorHAnsi" w:eastAsiaTheme="majorEastAsia" w:hAnsiTheme="majorHAnsi" w:cstheme="majorBidi"/>
      <w:i/>
      <w:iCs/>
      <w:color w:val="004E6C" w:themeColor="accent2" w:themeShade="80"/>
      <w:sz w:val="28"/>
      <w:szCs w:val="28"/>
    </w:rPr>
  </w:style>
  <w:style w:type="paragraph" w:styleId="Titre5">
    <w:name w:val="heading 5"/>
    <w:basedOn w:val="Normal"/>
    <w:next w:val="Normal"/>
    <w:link w:val="Titre5Car"/>
    <w:uiPriority w:val="9"/>
    <w:unhideWhenUsed/>
    <w:qFormat/>
    <w:rsid w:val="00886EB4"/>
    <w:pPr>
      <w:keepNext/>
      <w:keepLines/>
      <w:spacing w:before="80" w:after="0"/>
      <w:outlineLvl w:val="4"/>
    </w:pPr>
    <w:rPr>
      <w:rFonts w:asciiTheme="majorHAnsi" w:eastAsiaTheme="majorEastAsia" w:hAnsiTheme="majorHAnsi" w:cstheme="majorBidi"/>
      <w:color w:val="0075A2" w:themeColor="accent2" w:themeShade="BF"/>
      <w:sz w:val="24"/>
      <w:szCs w:val="24"/>
    </w:rPr>
  </w:style>
  <w:style w:type="paragraph" w:styleId="Titre6">
    <w:name w:val="heading 6"/>
    <w:basedOn w:val="Normal"/>
    <w:next w:val="Normal"/>
    <w:link w:val="Titre6Car"/>
    <w:uiPriority w:val="9"/>
    <w:unhideWhenUsed/>
    <w:qFormat/>
    <w:rsid w:val="00886EB4"/>
    <w:pPr>
      <w:keepNext/>
      <w:keepLines/>
      <w:spacing w:before="80" w:after="0"/>
      <w:outlineLvl w:val="5"/>
    </w:pPr>
    <w:rPr>
      <w:rFonts w:asciiTheme="majorHAnsi" w:eastAsiaTheme="majorEastAsia" w:hAnsiTheme="majorHAnsi" w:cstheme="majorBidi"/>
      <w:i/>
      <w:iCs/>
      <w:color w:val="004E6C" w:themeColor="accent2" w:themeShade="80"/>
      <w:sz w:val="24"/>
      <w:szCs w:val="24"/>
    </w:rPr>
  </w:style>
  <w:style w:type="paragraph" w:styleId="Titre7">
    <w:name w:val="heading 7"/>
    <w:basedOn w:val="Normal"/>
    <w:next w:val="Normal"/>
    <w:link w:val="Titre7Car"/>
    <w:uiPriority w:val="9"/>
    <w:unhideWhenUsed/>
    <w:qFormat/>
    <w:rsid w:val="00886EB4"/>
    <w:pPr>
      <w:keepNext/>
      <w:keepLines/>
      <w:spacing w:before="80" w:after="0"/>
      <w:outlineLvl w:val="6"/>
    </w:pPr>
    <w:rPr>
      <w:rFonts w:asciiTheme="majorHAnsi" w:eastAsiaTheme="majorEastAsia" w:hAnsiTheme="majorHAnsi" w:cstheme="majorBidi"/>
      <w:b/>
      <w:bCs/>
      <w:color w:val="004E6C" w:themeColor="accent2" w:themeShade="80"/>
      <w:sz w:val="22"/>
      <w:szCs w:val="22"/>
    </w:rPr>
  </w:style>
  <w:style w:type="paragraph" w:styleId="Titre8">
    <w:name w:val="heading 8"/>
    <w:basedOn w:val="Normal"/>
    <w:next w:val="Normal"/>
    <w:link w:val="Titre8Car"/>
    <w:uiPriority w:val="9"/>
    <w:unhideWhenUsed/>
    <w:qFormat/>
    <w:rsid w:val="00886EB4"/>
    <w:pPr>
      <w:keepNext/>
      <w:keepLines/>
      <w:spacing w:before="80" w:after="0"/>
      <w:outlineLvl w:val="7"/>
    </w:pPr>
    <w:rPr>
      <w:rFonts w:asciiTheme="majorHAnsi" w:eastAsiaTheme="majorEastAsia" w:hAnsiTheme="majorHAnsi" w:cstheme="majorBidi"/>
      <w:color w:val="004E6C" w:themeColor="accent2" w:themeShade="80"/>
      <w:sz w:val="22"/>
      <w:szCs w:val="22"/>
    </w:rPr>
  </w:style>
  <w:style w:type="paragraph" w:styleId="Titre9">
    <w:name w:val="heading 9"/>
    <w:basedOn w:val="Normal"/>
    <w:next w:val="Normal"/>
    <w:link w:val="Titre9Car"/>
    <w:uiPriority w:val="9"/>
    <w:unhideWhenUsed/>
    <w:qFormat/>
    <w:rsid w:val="00886EB4"/>
    <w:pPr>
      <w:keepNext/>
      <w:keepLines/>
      <w:spacing w:before="80" w:after="0"/>
      <w:outlineLvl w:val="8"/>
    </w:pPr>
    <w:rPr>
      <w:rFonts w:asciiTheme="majorHAnsi" w:eastAsiaTheme="majorEastAsia" w:hAnsiTheme="majorHAnsi" w:cstheme="majorBidi"/>
      <w:i/>
      <w:iCs/>
      <w:color w:val="004E6C"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86EB4"/>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31C9F"/>
    <w:rPr>
      <w:rFonts w:eastAsiaTheme="majorEastAsia" w:cstheme="majorBidi"/>
      <w:b/>
      <w:color w:val="009DD9" w:themeColor="accent2"/>
      <w:sz w:val="32"/>
      <w:szCs w:val="36"/>
    </w:rPr>
  </w:style>
  <w:style w:type="character" w:customStyle="1" w:styleId="Titre3Car">
    <w:name w:val="Titre 3 Car"/>
    <w:basedOn w:val="Policepardfaut"/>
    <w:link w:val="Titre3"/>
    <w:uiPriority w:val="9"/>
    <w:rsid w:val="00886EB4"/>
    <w:rPr>
      <w:rFonts w:asciiTheme="majorHAnsi" w:eastAsiaTheme="majorEastAsia" w:hAnsiTheme="majorHAnsi" w:cstheme="majorBidi"/>
      <w:color w:val="0075A2" w:themeColor="accent2" w:themeShade="BF"/>
      <w:sz w:val="32"/>
      <w:szCs w:val="32"/>
    </w:rPr>
  </w:style>
  <w:style w:type="character" w:customStyle="1" w:styleId="Titre4Car">
    <w:name w:val="Titre 4 Car"/>
    <w:basedOn w:val="Policepardfaut"/>
    <w:link w:val="Titre4"/>
    <w:uiPriority w:val="9"/>
    <w:rsid w:val="00886EB4"/>
    <w:rPr>
      <w:rFonts w:asciiTheme="majorHAnsi" w:eastAsiaTheme="majorEastAsia" w:hAnsiTheme="majorHAnsi" w:cstheme="majorBidi"/>
      <w:i/>
      <w:iCs/>
      <w:color w:val="004E6C" w:themeColor="accent2" w:themeShade="80"/>
      <w:sz w:val="28"/>
      <w:szCs w:val="28"/>
    </w:rPr>
  </w:style>
  <w:style w:type="character" w:customStyle="1" w:styleId="Titre5Car">
    <w:name w:val="Titre 5 Car"/>
    <w:basedOn w:val="Policepardfaut"/>
    <w:link w:val="Titre5"/>
    <w:uiPriority w:val="9"/>
    <w:rsid w:val="00886EB4"/>
    <w:rPr>
      <w:rFonts w:asciiTheme="majorHAnsi" w:eastAsiaTheme="majorEastAsia" w:hAnsiTheme="majorHAnsi" w:cstheme="majorBidi"/>
      <w:color w:val="0075A2" w:themeColor="accent2" w:themeShade="BF"/>
      <w:sz w:val="24"/>
      <w:szCs w:val="24"/>
    </w:rPr>
  </w:style>
  <w:style w:type="character" w:customStyle="1" w:styleId="Titre6Car">
    <w:name w:val="Titre 6 Car"/>
    <w:basedOn w:val="Policepardfaut"/>
    <w:link w:val="Titre6"/>
    <w:uiPriority w:val="9"/>
    <w:rsid w:val="00886EB4"/>
    <w:rPr>
      <w:rFonts w:asciiTheme="majorHAnsi" w:eastAsiaTheme="majorEastAsia" w:hAnsiTheme="majorHAnsi" w:cstheme="majorBidi"/>
      <w:i/>
      <w:iCs/>
      <w:color w:val="004E6C" w:themeColor="accent2" w:themeShade="80"/>
      <w:sz w:val="24"/>
      <w:szCs w:val="24"/>
    </w:rPr>
  </w:style>
  <w:style w:type="character" w:customStyle="1" w:styleId="Titre7Car">
    <w:name w:val="Titre 7 Car"/>
    <w:basedOn w:val="Policepardfaut"/>
    <w:link w:val="Titre7"/>
    <w:uiPriority w:val="9"/>
    <w:rsid w:val="00886EB4"/>
    <w:rPr>
      <w:rFonts w:asciiTheme="majorHAnsi" w:eastAsiaTheme="majorEastAsia" w:hAnsiTheme="majorHAnsi" w:cstheme="majorBidi"/>
      <w:b/>
      <w:bCs/>
      <w:color w:val="004E6C" w:themeColor="accent2" w:themeShade="80"/>
      <w:sz w:val="22"/>
      <w:szCs w:val="22"/>
    </w:rPr>
  </w:style>
  <w:style w:type="character" w:customStyle="1" w:styleId="Titre8Car">
    <w:name w:val="Titre 8 Car"/>
    <w:basedOn w:val="Policepardfaut"/>
    <w:link w:val="Titre8"/>
    <w:uiPriority w:val="9"/>
    <w:rsid w:val="00886EB4"/>
    <w:rPr>
      <w:rFonts w:asciiTheme="majorHAnsi" w:eastAsiaTheme="majorEastAsia" w:hAnsiTheme="majorHAnsi" w:cstheme="majorBidi"/>
      <w:color w:val="004E6C" w:themeColor="accent2" w:themeShade="80"/>
      <w:sz w:val="22"/>
      <w:szCs w:val="22"/>
    </w:rPr>
  </w:style>
  <w:style w:type="character" w:customStyle="1" w:styleId="Titre9Car">
    <w:name w:val="Titre 9 Car"/>
    <w:basedOn w:val="Policepardfaut"/>
    <w:link w:val="Titre9"/>
    <w:uiPriority w:val="9"/>
    <w:rsid w:val="00886EB4"/>
    <w:rPr>
      <w:rFonts w:asciiTheme="majorHAnsi" w:eastAsiaTheme="majorEastAsia" w:hAnsiTheme="majorHAnsi" w:cstheme="majorBidi"/>
      <w:i/>
      <w:iCs/>
      <w:color w:val="004E6C" w:themeColor="accent2" w:themeShade="80"/>
      <w:sz w:val="22"/>
      <w:szCs w:val="22"/>
    </w:rPr>
  </w:style>
  <w:style w:type="paragraph" w:styleId="Titre">
    <w:name w:val="Title"/>
    <w:basedOn w:val="Normal"/>
    <w:next w:val="Normal"/>
    <w:link w:val="TitreCar"/>
    <w:uiPriority w:val="10"/>
    <w:qFormat/>
    <w:rsid w:val="00886EB4"/>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86EB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86EB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86EB4"/>
    <w:rPr>
      <w:caps/>
      <w:color w:val="404040" w:themeColor="text1" w:themeTint="BF"/>
      <w:spacing w:val="20"/>
      <w:sz w:val="28"/>
      <w:szCs w:val="28"/>
    </w:rPr>
  </w:style>
  <w:style w:type="character" w:styleId="Emphaseple">
    <w:name w:val="Subtle Emphasis"/>
    <w:basedOn w:val="Policepardfaut"/>
    <w:uiPriority w:val="19"/>
    <w:qFormat/>
    <w:rsid w:val="00886EB4"/>
    <w:rPr>
      <w:i/>
      <w:iCs/>
      <w:color w:val="595959" w:themeColor="text1" w:themeTint="A6"/>
    </w:rPr>
  </w:style>
  <w:style w:type="character" w:styleId="Accentuation">
    <w:name w:val="Emphasis"/>
    <w:basedOn w:val="Policepardfaut"/>
    <w:uiPriority w:val="20"/>
    <w:qFormat/>
    <w:rsid w:val="00886EB4"/>
    <w:rPr>
      <w:i/>
      <w:iCs/>
      <w:color w:val="000000" w:themeColor="text1"/>
    </w:rPr>
  </w:style>
  <w:style w:type="character" w:styleId="Emphaseintense">
    <w:name w:val="Intense Emphasis"/>
    <w:basedOn w:val="Policepardfaut"/>
    <w:uiPriority w:val="21"/>
    <w:qFormat/>
    <w:rsid w:val="00886EB4"/>
    <w:rPr>
      <w:b/>
      <w:bCs/>
      <w:i/>
      <w:iCs/>
      <w:caps w:val="0"/>
      <w:smallCaps w:val="0"/>
      <w:strike w:val="0"/>
      <w:dstrike w:val="0"/>
      <w:color w:val="009DD9" w:themeColor="accent2"/>
    </w:rPr>
  </w:style>
  <w:style w:type="character" w:styleId="lev">
    <w:name w:val="Strong"/>
    <w:basedOn w:val="Policepardfaut"/>
    <w:uiPriority w:val="22"/>
    <w:qFormat/>
    <w:rsid w:val="00886EB4"/>
    <w:rPr>
      <w:b/>
      <w:bCs/>
    </w:rPr>
  </w:style>
  <w:style w:type="paragraph" w:styleId="Citation">
    <w:name w:val="Quote"/>
    <w:basedOn w:val="Normal"/>
    <w:next w:val="Normal"/>
    <w:link w:val="CitationCar"/>
    <w:uiPriority w:val="29"/>
    <w:qFormat/>
    <w:rsid w:val="00886EB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886EB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86EB4"/>
    <w:pPr>
      <w:pBdr>
        <w:top w:val="single" w:sz="24" w:space="4" w:color="009DD9" w:themeColor="accent2"/>
      </w:pBdr>
      <w:spacing w:before="240" w:after="240"/>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886EB4"/>
    <w:rPr>
      <w:rFonts w:asciiTheme="majorHAnsi" w:eastAsiaTheme="majorEastAsia" w:hAnsiTheme="majorHAnsi" w:cstheme="majorBidi"/>
      <w:sz w:val="24"/>
      <w:szCs w:val="24"/>
    </w:rPr>
  </w:style>
  <w:style w:type="character" w:styleId="Rfrenceple">
    <w:name w:val="Subtle Reference"/>
    <w:basedOn w:val="Policepardfaut"/>
    <w:uiPriority w:val="31"/>
    <w:qFormat/>
    <w:rsid w:val="00886EB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86EB4"/>
    <w:rPr>
      <w:b/>
      <w:bCs/>
      <w:caps w:val="0"/>
      <w:smallCaps/>
      <w:color w:val="auto"/>
      <w:spacing w:val="0"/>
      <w:u w:val="single"/>
    </w:rPr>
  </w:style>
  <w:style w:type="character" w:styleId="Titredulivre">
    <w:name w:val="Book Title"/>
    <w:basedOn w:val="Policepardfaut"/>
    <w:uiPriority w:val="33"/>
    <w:qFormat/>
    <w:rsid w:val="00886EB4"/>
    <w:rPr>
      <w:b/>
      <w:bCs/>
      <w:caps w:val="0"/>
      <w:smallCaps/>
      <w:spacing w:val="0"/>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F49100" w:themeColor="hyperlink"/>
      <w:u w:val="single"/>
    </w:rPr>
  </w:style>
  <w:style w:type="character" w:styleId="Lienhypertextesuivivisit">
    <w:name w:val="FollowedHyperlink"/>
    <w:basedOn w:val="Policepardfaut"/>
    <w:uiPriority w:val="99"/>
    <w:unhideWhenUsed/>
    <w:rPr>
      <w:color w:val="85DFD0" w:themeColor="followedHyperlink"/>
      <w:u w:val="single"/>
    </w:rPr>
  </w:style>
  <w:style w:type="paragraph" w:styleId="Lgende">
    <w:name w:val="caption"/>
    <w:basedOn w:val="Normal"/>
    <w:next w:val="Normal"/>
    <w:uiPriority w:val="35"/>
    <w:unhideWhenUsed/>
    <w:qFormat/>
    <w:rsid w:val="00886EB4"/>
    <w:rPr>
      <w:b/>
      <w:bCs/>
      <w:color w:val="404040" w:themeColor="text1" w:themeTint="BF"/>
      <w:sz w:val="16"/>
      <w:szCs w:val="16"/>
    </w:rPr>
  </w:style>
  <w:style w:type="paragraph" w:styleId="Sansinterligne">
    <w:name w:val="No Spacing"/>
    <w:link w:val="SansinterligneCar"/>
    <w:uiPriority w:val="1"/>
    <w:qFormat/>
    <w:rsid w:val="00886EB4"/>
    <w:pPr>
      <w:spacing w:after="0"/>
    </w:pPr>
  </w:style>
  <w:style w:type="paragraph" w:styleId="En-ttedetabledesmatires">
    <w:name w:val="TOC Heading"/>
    <w:basedOn w:val="Titre1"/>
    <w:next w:val="Normal"/>
    <w:uiPriority w:val="39"/>
    <w:unhideWhenUsed/>
    <w:qFormat/>
    <w:rsid w:val="00886EB4"/>
    <w:pPr>
      <w:outlineLvl w:val="9"/>
    </w:pPr>
  </w:style>
  <w:style w:type="table" w:styleId="Grilledutableau">
    <w:name w:val="Table Grid"/>
    <w:basedOn w:val="TableauNormal"/>
    <w:uiPriority w:val="59"/>
    <w:rsid w:val="00E27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254B8"/>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54B8"/>
    <w:rPr>
      <w:rFonts w:ascii="Segoe UI" w:hAnsi="Segoe UI" w:cs="Segoe UI"/>
      <w:sz w:val="18"/>
      <w:szCs w:val="18"/>
    </w:rPr>
  </w:style>
  <w:style w:type="paragraph" w:styleId="En-tte">
    <w:name w:val="header"/>
    <w:basedOn w:val="Normal"/>
    <w:link w:val="En-tteCar"/>
    <w:uiPriority w:val="99"/>
    <w:unhideWhenUsed/>
    <w:rsid w:val="003066BA"/>
    <w:pPr>
      <w:tabs>
        <w:tab w:val="center" w:pos="4536"/>
        <w:tab w:val="right" w:pos="9072"/>
      </w:tabs>
      <w:spacing w:after="0"/>
    </w:pPr>
  </w:style>
  <w:style w:type="character" w:customStyle="1" w:styleId="En-tteCar">
    <w:name w:val="En-tête Car"/>
    <w:basedOn w:val="Policepardfaut"/>
    <w:link w:val="En-tte"/>
    <w:uiPriority w:val="99"/>
    <w:rsid w:val="003066BA"/>
  </w:style>
  <w:style w:type="paragraph" w:styleId="Pieddepage">
    <w:name w:val="footer"/>
    <w:basedOn w:val="Normal"/>
    <w:link w:val="PieddepageCar"/>
    <w:uiPriority w:val="99"/>
    <w:unhideWhenUsed/>
    <w:rsid w:val="003066BA"/>
    <w:pPr>
      <w:tabs>
        <w:tab w:val="center" w:pos="4536"/>
        <w:tab w:val="right" w:pos="9072"/>
      </w:tabs>
      <w:spacing w:after="0"/>
    </w:pPr>
  </w:style>
  <w:style w:type="character" w:customStyle="1" w:styleId="PieddepageCar">
    <w:name w:val="Pied de page Car"/>
    <w:basedOn w:val="Policepardfaut"/>
    <w:link w:val="Pieddepage"/>
    <w:uiPriority w:val="99"/>
    <w:rsid w:val="003066BA"/>
  </w:style>
  <w:style w:type="table" w:styleId="Tableausimple1">
    <w:name w:val="Plain Table 1"/>
    <w:basedOn w:val="TableauNormal"/>
    <w:uiPriority w:val="41"/>
    <w:rsid w:val="00FA6C3C"/>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nowrap">
    <w:name w:val="text-nowrap"/>
    <w:basedOn w:val="Policepardfaut"/>
    <w:rsid w:val="008B2E2F"/>
  </w:style>
  <w:style w:type="character" w:styleId="DfinitionHTML">
    <w:name w:val="HTML Definition"/>
    <w:basedOn w:val="Policepardfaut"/>
    <w:uiPriority w:val="99"/>
    <w:semiHidden/>
    <w:unhideWhenUsed/>
    <w:rsid w:val="008B2E2F"/>
    <w:rPr>
      <w:i/>
      <w:iCs/>
    </w:rPr>
  </w:style>
  <w:style w:type="character" w:customStyle="1" w:styleId="unit">
    <w:name w:val="unit"/>
    <w:basedOn w:val="Policepardfaut"/>
    <w:rsid w:val="008B2E2F"/>
  </w:style>
  <w:style w:type="character" w:customStyle="1" w:styleId="SansinterligneCar">
    <w:name w:val="Sans interligne Car"/>
    <w:basedOn w:val="Policepardfaut"/>
    <w:link w:val="Sansinterligne"/>
    <w:uiPriority w:val="1"/>
    <w:rsid w:val="009828AD"/>
  </w:style>
  <w:style w:type="paragraph" w:styleId="TM1">
    <w:name w:val="toc 1"/>
    <w:basedOn w:val="Normal"/>
    <w:next w:val="Normal"/>
    <w:autoRedefine/>
    <w:uiPriority w:val="39"/>
    <w:unhideWhenUsed/>
    <w:rsid w:val="00934B0B"/>
    <w:pPr>
      <w:spacing w:after="100"/>
    </w:pPr>
  </w:style>
  <w:style w:type="paragraph" w:styleId="TM2">
    <w:name w:val="toc 2"/>
    <w:basedOn w:val="Normal"/>
    <w:next w:val="Normal"/>
    <w:autoRedefine/>
    <w:uiPriority w:val="39"/>
    <w:unhideWhenUsed/>
    <w:rsid w:val="00934B0B"/>
    <w:pPr>
      <w:spacing w:after="100"/>
      <w:ind w:left="210"/>
    </w:pPr>
  </w:style>
  <w:style w:type="paragraph" w:styleId="TM3">
    <w:name w:val="toc 3"/>
    <w:basedOn w:val="Normal"/>
    <w:next w:val="Normal"/>
    <w:autoRedefine/>
    <w:uiPriority w:val="39"/>
    <w:unhideWhenUsed/>
    <w:rsid w:val="00934B0B"/>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282320">
      <w:bodyDiv w:val="1"/>
      <w:marLeft w:val="0"/>
      <w:marRight w:val="0"/>
      <w:marTop w:val="0"/>
      <w:marBottom w:val="0"/>
      <w:divBdr>
        <w:top w:val="none" w:sz="0" w:space="0" w:color="auto"/>
        <w:left w:val="none" w:sz="0" w:space="0" w:color="auto"/>
        <w:bottom w:val="none" w:sz="0" w:space="0" w:color="auto"/>
        <w:right w:val="none" w:sz="0" w:space="0" w:color="auto"/>
      </w:divBdr>
    </w:div>
    <w:div w:id="1127696282">
      <w:bodyDiv w:val="1"/>
      <w:marLeft w:val="0"/>
      <w:marRight w:val="0"/>
      <w:marTop w:val="0"/>
      <w:marBottom w:val="0"/>
      <w:divBdr>
        <w:top w:val="none" w:sz="0" w:space="0" w:color="auto"/>
        <w:left w:val="none" w:sz="0" w:space="0" w:color="auto"/>
        <w:bottom w:val="none" w:sz="0" w:space="0" w:color="auto"/>
        <w:right w:val="none" w:sz="0" w:space="0" w:color="auto"/>
      </w:divBdr>
      <w:divsChild>
        <w:div w:id="1412042406">
          <w:marLeft w:val="547"/>
          <w:marRight w:val="0"/>
          <w:marTop w:val="0"/>
          <w:marBottom w:val="0"/>
          <w:divBdr>
            <w:top w:val="none" w:sz="0" w:space="0" w:color="auto"/>
            <w:left w:val="none" w:sz="0" w:space="0" w:color="auto"/>
            <w:bottom w:val="none" w:sz="0" w:space="0" w:color="auto"/>
            <w:right w:val="none" w:sz="0" w:space="0" w:color="auto"/>
          </w:divBdr>
        </w:div>
        <w:div w:id="2020699045">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ntrol" Target="activeX/activeX1.xml"/><Relationship Id="rId26" Type="http://schemas.openxmlformats.org/officeDocument/2006/relationships/control" Target="activeX/activeX5.xml"/><Relationship Id="rId21" Type="http://schemas.openxmlformats.org/officeDocument/2006/relationships/hyperlink" Target="http://localhost/phpmyadmin/index.php?route=/sql&amp;db=projetgenie&amp;table=authent&amp;pos=0"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hyperlink" Target="http://localhost/phpmyadmin/index.php?route=/sql&amp;db=projetgenie&amp;table=promotion&amp;pos=0" TargetMode="Externa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control" Target="activeX/activeX2.xml"/><Relationship Id="rId29" Type="http://schemas.openxmlformats.org/officeDocument/2006/relationships/hyperlink" Target="http://localhost/phpmyadmin/index.php?route=/sql&amp;db=projetgenie&amp;table=users&amp;pos=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control" Target="activeX/activeX4.xml"/><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localhost/phpmyadmin/index.php?route=/database/structure&amp;db=projetgenie&amp;pos=0&amp;sort=table&amp;sort_order=DESC" TargetMode="External"/><Relationship Id="rId23" Type="http://schemas.openxmlformats.org/officeDocument/2006/relationships/hyperlink" Target="http://localhost/phpmyadmin/index.php?route=/sql&amp;db=projetgenie&amp;table=enregistrement&amp;pos=0" TargetMode="External"/><Relationship Id="rId28" Type="http://schemas.openxmlformats.org/officeDocument/2006/relationships/control" Target="activeX/activeX6.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localhost/phpmyadmin/index.php?route=/sql&amp;db=projetgenie&amp;table=admin&amp;pos=0"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ntrol" Target="activeX/activeX3.xml"/><Relationship Id="rId27" Type="http://schemas.openxmlformats.org/officeDocument/2006/relationships/hyperlink" Target="http://localhost/phpmyadmin/index.php?route=/sql&amp;db=projetgenie&amp;table=table_banque&amp;pos=0" TargetMode="External"/><Relationship Id="rId30" Type="http://schemas.openxmlformats.org/officeDocument/2006/relationships/image" Target="media/image9.png"/><Relationship Id="rId35" Type="http://schemas.openxmlformats.org/officeDocument/2006/relationships/footer" Target="footer1.xml"/><Relationship Id="rId8" Type="http://schemas.openxmlformats.org/officeDocument/2006/relationships/chart" Target="charts/chart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6\Word%202010%20look.dot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charts/_rels/chart1.xml.rels><?xml version="1.0" encoding="UTF-8" standalone="yes"?>
<Relationships xmlns="http://schemas.openxmlformats.org/package/2006/relationships"><Relationship Id="rId3" Type="http://schemas.openxmlformats.org/officeDocument/2006/relationships/oleObject" Target="file:///C:\Users\SIGEDEON%20KIMBUNGU\Documents\TRAVAUX%20PRATIQUE\GENIE%20LOGICIEL\T&#226;ch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barChart>
        <c:barDir val="bar"/>
        <c:grouping val="clustered"/>
        <c:varyColors val="0"/>
        <c:ser>
          <c:idx val="0"/>
          <c:order val="0"/>
          <c:tx>
            <c:strRef>
              <c:f>Feuil1!$C$1</c:f>
              <c:strCache>
                <c:ptCount val="1"/>
                <c:pt idx="0">
                  <c:v>Durées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xmlns:c15="http://schemas.microsoft.com/office/drawing/2012/chart" uri="{02D57815-91ED-43cb-92C2-25804820EDAC}">
                  <c15:fullRef>
                    <c15:sqref>Feuil1!$A$2:$B$12</c15:sqref>
                  </c15:fullRef>
                  <c15:levelRef>
                    <c15:sqref>Feuil1!$A$2:$A$12</c15:sqref>
                  </c15:levelRef>
                </c:ext>
              </c:extLst>
              <c:f>Feuil1!$A$2:$A$12</c:f>
              <c:strCache>
                <c:ptCount val="11"/>
                <c:pt idx="0">
                  <c:v>A</c:v>
                </c:pt>
                <c:pt idx="1">
                  <c:v>B</c:v>
                </c:pt>
                <c:pt idx="2">
                  <c:v>C</c:v>
                </c:pt>
                <c:pt idx="3">
                  <c:v>D</c:v>
                </c:pt>
                <c:pt idx="4">
                  <c:v>E</c:v>
                </c:pt>
                <c:pt idx="5">
                  <c:v>F</c:v>
                </c:pt>
                <c:pt idx="6">
                  <c:v>G</c:v>
                </c:pt>
                <c:pt idx="7">
                  <c:v>H</c:v>
                </c:pt>
                <c:pt idx="8">
                  <c:v>I</c:v>
                </c:pt>
                <c:pt idx="9">
                  <c:v>J</c:v>
                </c:pt>
                <c:pt idx="10">
                  <c:v>Durée Totale</c:v>
                </c:pt>
              </c:strCache>
            </c:strRef>
          </c:cat>
          <c:val>
            <c:numRef>
              <c:f>Feuil1!$C$2:$C$12</c:f>
              <c:numCache>
                <c:formatCode>General</c:formatCode>
                <c:ptCount val="11"/>
                <c:pt idx="0">
                  <c:v>2</c:v>
                </c:pt>
                <c:pt idx="1">
                  <c:v>1</c:v>
                </c:pt>
                <c:pt idx="2">
                  <c:v>2</c:v>
                </c:pt>
                <c:pt idx="3">
                  <c:v>2</c:v>
                </c:pt>
                <c:pt idx="4">
                  <c:v>2</c:v>
                </c:pt>
                <c:pt idx="5">
                  <c:v>14</c:v>
                </c:pt>
                <c:pt idx="6">
                  <c:v>5</c:v>
                </c:pt>
                <c:pt idx="7">
                  <c:v>5</c:v>
                </c:pt>
                <c:pt idx="8">
                  <c:v>14</c:v>
                </c:pt>
                <c:pt idx="9">
                  <c:v>1</c:v>
                </c:pt>
                <c:pt idx="10">
                  <c:v>48</c:v>
                </c:pt>
              </c:numCache>
            </c:numRef>
          </c:val>
          <c:extLst>
            <c:ext xmlns:c16="http://schemas.microsoft.com/office/drawing/2014/chart" uri="{C3380CC4-5D6E-409C-BE32-E72D297353CC}">
              <c16:uniqueId val="{00000000-F9A9-40F6-BB92-3068B7A13726}"/>
            </c:ext>
          </c:extLst>
        </c:ser>
        <c:dLbls>
          <c:showLegendKey val="0"/>
          <c:showVal val="0"/>
          <c:showCatName val="0"/>
          <c:showSerName val="0"/>
          <c:showPercent val="0"/>
          <c:showBubbleSize val="0"/>
        </c:dLbls>
        <c:gapWidth val="115"/>
        <c:axId val="1345777536"/>
        <c:axId val="1345780032"/>
      </c:barChart>
      <c:valAx>
        <c:axId val="134578003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crossAx val="1345777536"/>
        <c:crosses val="autoZero"/>
        <c:crossBetween val="between"/>
      </c:valAx>
      <c:catAx>
        <c:axId val="134577753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crossAx val="1345780032"/>
        <c:crosses val="autoZero"/>
        <c:auto val="1"/>
        <c:lblAlgn val="ctr"/>
        <c:lblOffset val="100"/>
        <c:noMultiLvlLbl val="0"/>
      </c:cat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fr-FR"/>
          </a:p>
        </c:txPr>
      </c:dTable>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hilosopher">
    <w:panose1 w:val="02000503000000020004"/>
    <w:charset w:val="00"/>
    <w:family w:val="auto"/>
    <w:pitch w:val="variable"/>
    <w:sig w:usb0="8000022F" w:usb1="0000000A" w:usb2="00000000" w:usb3="00000000" w:csb0="00000015"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BB6"/>
    <w:rsid w:val="00851B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838518BCAE0423E815FAB343F3747FF">
    <w:name w:val="7838518BCAE0423E815FAB343F3747FF"/>
    <w:rsid w:val="00851BB6"/>
  </w:style>
  <w:style w:type="paragraph" w:customStyle="1" w:styleId="C129F7B28AD1450CB586714BAD801B51">
    <w:name w:val="C129F7B28AD1450CB586714BAD801B51"/>
    <w:rsid w:val="00851BB6"/>
  </w:style>
  <w:style w:type="paragraph" w:customStyle="1" w:styleId="46D8676B126F46CA80117D2991D1CCC5">
    <w:name w:val="46D8676B126F46CA80117D2991D1CCC5"/>
    <w:rsid w:val="00851BB6"/>
  </w:style>
  <w:style w:type="paragraph" w:customStyle="1" w:styleId="F1EDC05FBB0E450E8B478C0B3A942720">
    <w:name w:val="F1EDC05FBB0E450E8B478C0B3A942720"/>
    <w:rsid w:val="00851BB6"/>
  </w:style>
  <w:style w:type="paragraph" w:customStyle="1" w:styleId="B7933121F85C4464B1B75B1166C663C0">
    <w:name w:val="B7933121F85C4464B1B75B1166C663C0"/>
    <w:rsid w:val="00851B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61608-A126-4467-80F6-BE3C6DEA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1</TotalTime>
  <Pages>15</Pages>
  <Words>2350</Words>
  <Characters>12926</Characters>
  <Application>Microsoft Office Word</Application>
  <DocSecurity>0</DocSecurity>
  <Lines>107</Lines>
  <Paragraphs>30</Paragraphs>
  <ScaleCrop>false</ScaleCrop>
  <HeadingPairs>
    <vt:vector size="4" baseType="variant">
      <vt:variant>
        <vt:lpstr>Titre</vt:lpstr>
      </vt:variant>
      <vt:variant>
        <vt:i4>1</vt:i4>
      </vt:variant>
      <vt:variant>
        <vt:lpstr>Titres</vt:lpstr>
      </vt:variant>
      <vt:variant>
        <vt:i4>20</vt:i4>
      </vt:variant>
    </vt:vector>
  </HeadingPairs>
  <TitlesOfParts>
    <vt:vector size="21" baseType="lpstr">
      <vt:lpstr/>
      <vt:lpstr>INTRODUCTION</vt:lpstr>
      <vt:lpstr>PROJET DE GENIE LOGICIEL</vt:lpstr>
      <vt:lpstr>    Besoin</vt:lpstr>
      <vt:lpstr>    Présentation du projet</vt:lpstr>
      <vt:lpstr>    Scenario</vt:lpstr>
      <vt:lpstr>    Description de la future solution</vt:lpstr>
      <vt:lpstr>    Quels problèmes l’application résoudra-telle ?</vt:lpstr>
      <vt:lpstr>    Résultats attendus et condition d’utilisation de l’application</vt:lpstr>
      <vt:lpstr>    Quand et pourquoi l’application est-elle attendue ?</vt:lpstr>
      <vt:lpstr>    Organisation</vt:lpstr>
      <vt:lpstr>    </vt:lpstr>
      <vt:lpstr>    Calendrier du projet</vt:lpstr>
      <vt:lpstr>    Analyse du domaine</vt:lpstr>
      <vt:lpstr>        Modèles de l’état du domaine</vt:lpstr>
      <vt:lpstr>        Les états de la classe Comptes Utilisateurs</vt:lpstr>
      <vt:lpstr>        Les états de la classe étudiant</vt:lpstr>
      <vt:lpstr>    Analyse de l’application</vt:lpstr>
      <vt:lpstr>        Descriptions des cas d’utilisations</vt:lpstr>
      <vt:lpstr>    Conception de l’application</vt:lpstr>
      <vt:lpstr>        Généralité des codes QR</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SIméon Gédéon Kimbungu;Constatin Masirika;Bernard LUNADA</dc:creator>
  <cp:keywords>GROUPE DE TROIS;LUANDA BERNARD ET CONSTATIN</cp:keywords>
  <dc:description/>
  <cp:lastModifiedBy>SIméon Gédéon Kimbungu</cp:lastModifiedBy>
  <cp:revision>2</cp:revision>
  <cp:lastPrinted>2023-09-26T15:35:00Z</cp:lastPrinted>
  <dcterms:created xsi:type="dcterms:W3CDTF">2023-10-20T03:04:00Z</dcterms:created>
  <dcterms:modified xsi:type="dcterms:W3CDTF">2023-10-20T03:04:00Z</dcterms:modified>
</cp:coreProperties>
</file>